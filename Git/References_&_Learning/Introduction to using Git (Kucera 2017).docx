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F9E75" w14:textId="279CD1BA" w:rsidR="00BC1C20" w:rsidRDefault="0046187E" w:rsidP="008657AA">
      <w:pPr>
        <w:pStyle w:val="Title"/>
      </w:pPr>
      <w:r>
        <w:t>Introduction to version control using Git</w:t>
      </w:r>
    </w:p>
    <w:p w14:paraId="1E4EDA54" w14:textId="77777777" w:rsidR="004A5211" w:rsidRPr="004A5211" w:rsidRDefault="004A5211" w:rsidP="00FB135C">
      <w:pPr>
        <w:pStyle w:val="Author"/>
      </w:pPr>
      <w:r>
        <w:t>Miroslav Ku</w:t>
      </w:r>
      <w:r>
        <w:rPr>
          <w:rFonts w:cstheme="minorHAnsi"/>
        </w:rPr>
        <w:t>č</w:t>
      </w:r>
      <w:r>
        <w:t>era</w:t>
      </w:r>
      <w:bookmarkStart w:id="0" w:name="_GoBack"/>
      <w:bookmarkEnd w:id="0"/>
    </w:p>
    <w:p w14:paraId="521A8AAD" w14:textId="77777777" w:rsidR="00B3257D" w:rsidRDefault="00DA64F7" w:rsidP="00DA64F7">
      <w:pPr>
        <w:pStyle w:val="Date"/>
      </w:pPr>
      <w:r>
        <w:fldChar w:fldCharType="begin"/>
      </w:r>
      <w:r>
        <w:instrText xml:space="preserve"> DATE  \@ "MMMM d, yyyy"  \* MERGEFORMAT </w:instrText>
      </w:r>
      <w:r>
        <w:fldChar w:fldCharType="separate"/>
      </w:r>
      <w:r w:rsidR="007233F9">
        <w:rPr>
          <w:noProof/>
        </w:rPr>
        <w:t>February 6, 2017</w:t>
      </w:r>
      <w:r>
        <w:fldChar w:fldCharType="end"/>
      </w:r>
    </w:p>
    <w:p w14:paraId="5F46F799" w14:textId="77777777" w:rsidR="00EF6F6C" w:rsidRDefault="00EF6F6C">
      <w:pPr>
        <w:spacing w:after="160" w:line="259" w:lineRule="auto"/>
      </w:pPr>
    </w:p>
    <w:p w14:paraId="40957FE0" w14:textId="77777777" w:rsidR="00EF6F6C" w:rsidRDefault="00EF6F6C">
      <w:pPr>
        <w:spacing w:after="160" w:line="259" w:lineRule="auto"/>
        <w:sectPr w:rsidR="00EF6F6C">
          <w:pgSz w:w="12240" w:h="15840"/>
          <w:pgMar w:top="1440" w:right="1440" w:bottom="1440" w:left="1440" w:header="708" w:footer="708" w:gutter="0"/>
          <w:cols w:space="708"/>
          <w:docGrid w:linePitch="360"/>
        </w:sectPr>
      </w:pPr>
    </w:p>
    <w:p w14:paraId="42577F4E" w14:textId="50CF9416" w:rsidR="007F72A6" w:rsidRDefault="007F72A6" w:rsidP="00965887">
      <w:pPr>
        <w:pStyle w:val="NumberedHeading1"/>
      </w:pPr>
      <w:r>
        <w:lastRenderedPageBreak/>
        <w:t>Git</w:t>
      </w:r>
      <w:r w:rsidR="006D638A">
        <w:t xml:space="preserve"> basics</w:t>
      </w:r>
    </w:p>
    <w:p w14:paraId="4255FBE5" w14:textId="4670E855" w:rsidR="006D638A" w:rsidRPr="006D638A" w:rsidRDefault="006D638A" w:rsidP="00E134C0">
      <w:pPr>
        <w:pStyle w:val="NumberedHeading2"/>
      </w:pPr>
      <w:r>
        <w:t>Creating a Git repository</w:t>
      </w:r>
    </w:p>
    <w:p w14:paraId="05DE80D2" w14:textId="492DFBF0" w:rsidR="00396F0A" w:rsidRDefault="00F363D9" w:rsidP="00E134C0">
      <w:r w:rsidRPr="00396F0A">
        <w:t>Create a folder Git_test in a location of your choosing.</w:t>
      </w:r>
      <w:r w:rsidR="00E134C0">
        <w:t xml:space="preserve"> Then </w:t>
      </w:r>
      <w:r w:rsidR="00395252">
        <w:t>i</w:t>
      </w:r>
      <w:r w:rsidR="00395252" w:rsidRPr="00396F0A">
        <w:t>niti</w:t>
      </w:r>
      <w:r w:rsidR="00395252">
        <w:t>alize</w:t>
      </w:r>
      <w:r w:rsidR="00583275">
        <w:t xml:space="preserve"> a new Git repository</w:t>
      </w:r>
      <w:r w:rsidR="00396F0A" w:rsidRPr="00396F0A">
        <w:t xml:space="preserve"> in Git_test</w:t>
      </w:r>
      <w:r w:rsidR="00396F0A">
        <w:t>.</w:t>
      </w:r>
      <w:r w:rsidR="00FD6803">
        <w:t xml:space="preserve"> First, open Git GUI app:</w:t>
      </w:r>
    </w:p>
    <w:p w14:paraId="4400A253" w14:textId="77777777" w:rsidR="00396F0A" w:rsidRPr="00396F0A" w:rsidRDefault="00E14E4D" w:rsidP="00396F0A">
      <w:r>
        <w:rPr>
          <w:noProof/>
          <w:lang w:eastAsia="en-CA"/>
        </w:rPr>
        <w:drawing>
          <wp:inline distT="0" distB="0" distL="0" distR="0" wp14:anchorId="408CEF9D" wp14:editId="79D13765">
            <wp:extent cx="2789783"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JPG"/>
                    <pic:cNvPicPr/>
                  </pic:nvPicPr>
                  <pic:blipFill>
                    <a:blip r:embed="rId8">
                      <a:extLst>
                        <a:ext uri="{28A0092B-C50C-407E-A947-70E740481C1C}">
                          <a14:useLocalDpi xmlns:a14="http://schemas.microsoft.com/office/drawing/2010/main" val="0"/>
                        </a:ext>
                      </a:extLst>
                    </a:blip>
                    <a:stretch>
                      <a:fillRect/>
                    </a:stretch>
                  </pic:blipFill>
                  <pic:spPr>
                    <a:xfrm>
                      <a:off x="0" y="0"/>
                      <a:ext cx="2789783" cy="1371600"/>
                    </a:xfrm>
                    <a:prstGeom prst="rect">
                      <a:avLst/>
                    </a:prstGeom>
                  </pic:spPr>
                </pic:pic>
              </a:graphicData>
            </a:graphic>
          </wp:inline>
        </w:drawing>
      </w:r>
    </w:p>
    <w:p w14:paraId="6760202B" w14:textId="77777777" w:rsidR="00396F0A" w:rsidRDefault="00E14E4D" w:rsidP="002B1AE7">
      <w:r>
        <w:t>Navigate to Git_test and select Create</w:t>
      </w:r>
    </w:p>
    <w:p w14:paraId="6DBEFF8A" w14:textId="77777777" w:rsidR="00396F0A" w:rsidRDefault="00E14E4D" w:rsidP="002B1AE7">
      <w:r>
        <w:rPr>
          <w:noProof/>
          <w:lang w:eastAsia="en-CA"/>
        </w:rPr>
        <w:drawing>
          <wp:inline distT="0" distB="0" distL="0" distR="0" wp14:anchorId="6A4703F7" wp14:editId="417018AF">
            <wp:extent cx="3615109" cy="1371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JPG"/>
                    <pic:cNvPicPr/>
                  </pic:nvPicPr>
                  <pic:blipFill>
                    <a:blip r:embed="rId9">
                      <a:extLst>
                        <a:ext uri="{28A0092B-C50C-407E-A947-70E740481C1C}">
                          <a14:useLocalDpi xmlns:a14="http://schemas.microsoft.com/office/drawing/2010/main" val="0"/>
                        </a:ext>
                      </a:extLst>
                    </a:blip>
                    <a:stretch>
                      <a:fillRect/>
                    </a:stretch>
                  </pic:blipFill>
                  <pic:spPr>
                    <a:xfrm>
                      <a:off x="0" y="0"/>
                      <a:ext cx="3615109" cy="1371600"/>
                    </a:xfrm>
                    <a:prstGeom prst="rect">
                      <a:avLst/>
                    </a:prstGeom>
                  </pic:spPr>
                </pic:pic>
              </a:graphicData>
            </a:graphic>
          </wp:inline>
        </w:drawing>
      </w:r>
    </w:p>
    <w:p w14:paraId="535E3CE1" w14:textId="77777777" w:rsidR="00FB135C" w:rsidRDefault="00E14E4D" w:rsidP="00E134C0">
      <w:r>
        <w:t>Once the new repository is initialize</w:t>
      </w:r>
      <w:r w:rsidR="00FD6803">
        <w:t xml:space="preserve">d, the </w:t>
      </w:r>
      <w:r w:rsidR="00A00B89">
        <w:t>Git GUI</w:t>
      </w:r>
      <w:r w:rsidR="00FD6803">
        <w:t xml:space="preserve"> appears. As there is no content to be tracked yet, all fields will be empty.</w:t>
      </w:r>
    </w:p>
    <w:p w14:paraId="6152655E" w14:textId="77777777" w:rsidR="00396F0A" w:rsidRDefault="00E14E4D" w:rsidP="009F5D4C">
      <w:r>
        <w:rPr>
          <w:noProof/>
          <w:lang w:eastAsia="en-CA"/>
        </w:rPr>
        <w:drawing>
          <wp:inline distT="0" distB="0" distL="0" distR="0" wp14:anchorId="046FD861" wp14:editId="51CCBCCE">
            <wp:extent cx="4902874"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JPG"/>
                    <pic:cNvPicPr/>
                  </pic:nvPicPr>
                  <pic:blipFill>
                    <a:blip r:embed="rId10">
                      <a:extLst>
                        <a:ext uri="{28A0092B-C50C-407E-A947-70E740481C1C}">
                          <a14:useLocalDpi xmlns:a14="http://schemas.microsoft.com/office/drawing/2010/main" val="0"/>
                        </a:ext>
                      </a:extLst>
                    </a:blip>
                    <a:stretch>
                      <a:fillRect/>
                    </a:stretch>
                  </pic:blipFill>
                  <pic:spPr>
                    <a:xfrm>
                      <a:off x="0" y="0"/>
                      <a:ext cx="4902874" cy="2743200"/>
                    </a:xfrm>
                    <a:prstGeom prst="rect">
                      <a:avLst/>
                    </a:prstGeom>
                  </pic:spPr>
                </pic:pic>
              </a:graphicData>
            </a:graphic>
          </wp:inline>
        </w:drawing>
      </w:r>
    </w:p>
    <w:p w14:paraId="2004CF26" w14:textId="32727C7F" w:rsidR="00334309" w:rsidRDefault="00334309" w:rsidP="00E134C0">
      <w:pPr>
        <w:pStyle w:val="NumberedHeading2"/>
      </w:pPr>
      <w:r>
        <w:lastRenderedPageBreak/>
        <w:t>Configuring Git</w:t>
      </w:r>
    </w:p>
    <w:p w14:paraId="3107BAFD" w14:textId="77777777" w:rsidR="009F5D4C" w:rsidRDefault="007B74F6" w:rsidP="008542EA">
      <w:r w:rsidRPr="00396F0A">
        <w:t xml:space="preserve">If this is your first time using Git, </w:t>
      </w:r>
      <w:r>
        <w:t>take the opportunity to configure</w:t>
      </w:r>
      <w:r w:rsidR="00E51E6A">
        <w:t xml:space="preserve"> (some parameters of) </w:t>
      </w:r>
      <w:r>
        <w:t>Git. From the menu, choose Edit -&gt; Options</w:t>
      </w:r>
      <w:r w:rsidR="00E51E6A">
        <w:t xml:space="preserve"> and fill in your user name and email both globally and locally. These will be associated with the commits you'll be making.</w:t>
      </w:r>
    </w:p>
    <w:p w14:paraId="28BB4745" w14:textId="77777777" w:rsidR="00B74655" w:rsidRDefault="00CD3FED" w:rsidP="00B74655">
      <w:r>
        <w:rPr>
          <w:noProof/>
          <w:lang w:eastAsia="en-CA"/>
        </w:rPr>
        <mc:AlternateContent>
          <mc:Choice Requires="wps">
            <w:drawing>
              <wp:anchor distT="0" distB="0" distL="114300" distR="114300" simplePos="0" relativeHeight="251659264" behindDoc="0" locked="0" layoutInCell="1" allowOverlap="1" wp14:anchorId="36741430" wp14:editId="1E3737C0">
                <wp:simplePos x="0" y="0"/>
                <wp:positionH relativeFrom="column">
                  <wp:posOffset>-54370</wp:posOffset>
                </wp:positionH>
                <wp:positionV relativeFrom="paragraph">
                  <wp:posOffset>261963</wp:posOffset>
                </wp:positionV>
                <wp:extent cx="4976941" cy="321259"/>
                <wp:effectExtent l="0" t="0" r="14605" b="22225"/>
                <wp:wrapNone/>
                <wp:docPr id="13" name="Rounded Rectangle 13"/>
                <wp:cNvGraphicFramePr/>
                <a:graphic xmlns:a="http://schemas.openxmlformats.org/drawingml/2006/main">
                  <a:graphicData uri="http://schemas.microsoft.com/office/word/2010/wordprocessingShape">
                    <wps:wsp>
                      <wps:cNvSpPr/>
                      <wps:spPr>
                        <a:xfrm>
                          <a:off x="0" y="0"/>
                          <a:ext cx="4976941" cy="321259"/>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8AD05" id="Rounded Rectangle 13" o:spid="_x0000_s1026" style="position:absolute;margin-left:-4.3pt;margin-top:20.65pt;width:391.9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" filled="f" strokecolor="red">
                <v:stroke dashstyle="3 1" joinstyle="miter"/>
              </v:roundrect>
            </w:pict>
          </mc:Fallback>
        </mc:AlternateContent>
      </w:r>
      <w:r w:rsidR="00BA3A7B">
        <w:rPr>
          <w:noProof/>
          <w:lang w:eastAsia="en-CA"/>
        </w:rPr>
        <w:drawing>
          <wp:inline distT="0" distB="0" distL="0" distR="0" wp14:anchorId="47629113" wp14:editId="2B6454F4">
            <wp:extent cx="4887010" cy="1371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JPG"/>
                    <pic:cNvPicPr/>
                  </pic:nvPicPr>
                  <pic:blipFill>
                    <a:blip r:embed="rId11">
                      <a:extLst>
                        <a:ext uri="{28A0092B-C50C-407E-A947-70E740481C1C}">
                          <a14:useLocalDpi xmlns:a14="http://schemas.microsoft.com/office/drawing/2010/main" val="0"/>
                        </a:ext>
                      </a:extLst>
                    </a:blip>
                    <a:stretch>
                      <a:fillRect/>
                    </a:stretch>
                  </pic:blipFill>
                  <pic:spPr>
                    <a:xfrm>
                      <a:off x="0" y="0"/>
                      <a:ext cx="4887010" cy="1371600"/>
                    </a:xfrm>
                    <a:prstGeom prst="rect">
                      <a:avLst/>
                    </a:prstGeom>
                  </pic:spPr>
                </pic:pic>
              </a:graphicData>
            </a:graphic>
          </wp:inline>
        </w:drawing>
      </w:r>
    </w:p>
    <w:p w14:paraId="7DE14493" w14:textId="33A9DD56" w:rsidR="00BA3A7B" w:rsidRPr="00E134C0" w:rsidRDefault="00F34DA5" w:rsidP="00B74655">
      <w:pPr>
        <w:pStyle w:val="NumberedHeading2"/>
      </w:pPr>
      <w:r>
        <w:t>Basic operations: stage and commit</w:t>
      </w:r>
    </w:p>
    <w:p w14:paraId="4610BEE7" w14:textId="77777777" w:rsidR="009F5D4C" w:rsidRDefault="009F5D4C" w:rsidP="008542EA">
      <w:r>
        <w:t>Crea</w:t>
      </w:r>
      <w:r w:rsidR="009A30C5">
        <w:t xml:space="preserve">te two (empty for now) folders inside Git_test called </w:t>
      </w:r>
      <w:r>
        <w:t>Code and Data</w:t>
      </w:r>
      <w:r w:rsidR="009A30C5">
        <w:t>, and also create a file called .gitignore</w:t>
      </w:r>
      <w:r w:rsidR="00E352BD">
        <w:t xml:space="preserve"> (check this footnote</w:t>
      </w:r>
      <w:r w:rsidR="00E352BD">
        <w:rPr>
          <w:rStyle w:val="FootnoteReference"/>
        </w:rPr>
        <w:footnoteReference w:id="1"/>
      </w:r>
      <w:r w:rsidR="00E352BD">
        <w:t xml:space="preserve"> for instructions how to do it in Windows).</w:t>
      </w:r>
    </w:p>
    <w:p w14:paraId="0B78755E" w14:textId="77777777" w:rsidR="00E250E1" w:rsidRDefault="00E250E1" w:rsidP="00E250E1">
      <w:r>
        <w:rPr>
          <w:noProof/>
          <w:lang w:eastAsia="en-CA"/>
        </w:rPr>
        <w:drawing>
          <wp:inline distT="0" distB="0" distL="0" distR="0" wp14:anchorId="431BE051" wp14:editId="1F796ECD">
            <wp:extent cx="5943600" cy="278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273B5BA2" w14:textId="77777777" w:rsidR="00E250E1" w:rsidRDefault="00E250E1" w:rsidP="006A73EC">
      <w:r>
        <w:t>Note the presence of a hidden folder .git. This is your Git repository which stores all necessary information about the project.</w:t>
      </w:r>
    </w:p>
    <w:p w14:paraId="2B373071" w14:textId="67BD1844" w:rsidR="0046590E" w:rsidRDefault="008542EA" w:rsidP="008542EA">
      <w:r>
        <w:lastRenderedPageBreak/>
        <w:t>Do the i</w:t>
      </w:r>
      <w:r w:rsidR="003B454C">
        <w:t>nitial</w:t>
      </w:r>
      <w:r w:rsidR="007516E0">
        <w:t xml:space="preserve"> commit: </w:t>
      </w:r>
      <w:r w:rsidR="00730596">
        <w:t>only</w:t>
      </w:r>
      <w:r w:rsidR="007516E0">
        <w:t xml:space="preserve"> .gitignore</w:t>
      </w:r>
      <w:r w:rsidR="00730596">
        <w:t xml:space="preserve"> will be ready for staging and committing </w:t>
      </w:r>
      <w:r w:rsidR="00E471BB">
        <w:t xml:space="preserve">because it's the only new/changed file in the </w:t>
      </w:r>
      <w:r w:rsidR="00395252">
        <w:t>repository</w:t>
      </w:r>
      <w:r w:rsidR="00E471BB">
        <w:t>.</w:t>
      </w:r>
      <w:r w:rsidR="000513D1">
        <w:rPr>
          <w:rStyle w:val="FootnoteReference"/>
        </w:rPr>
        <w:footnoteReference w:id="2"/>
      </w:r>
      <w:r w:rsidR="00E471BB">
        <w:t xml:space="preserve"> </w:t>
      </w:r>
      <w:r w:rsidR="00730596">
        <w:t xml:space="preserve">Code and Data are </w:t>
      </w:r>
      <w:r w:rsidR="00E471BB">
        <w:t>empty folders and, as such, are ignored</w:t>
      </w:r>
      <w:r w:rsidR="00730596">
        <w:t>.</w:t>
      </w:r>
    </w:p>
    <w:p w14:paraId="7F4A29AD" w14:textId="1274D864" w:rsidR="0046590E" w:rsidRDefault="001B64C0" w:rsidP="0027542E">
      <w:r>
        <w:t xml:space="preserve">Stage Changed -&gt; Yes (to Stage Untracked) -&gt; Type in a comment describing </w:t>
      </w:r>
      <w:r w:rsidR="00395252">
        <w:t>succinctly</w:t>
      </w:r>
      <w:r>
        <w:t xml:space="preserve"> the additions, changes, etc. that are to be committed into Git -&gt; Commit:</w:t>
      </w:r>
    </w:p>
    <w:p w14:paraId="5B2DCEC0" w14:textId="77777777" w:rsidR="00B579CA" w:rsidRDefault="008A08B1" w:rsidP="0046590E">
      <w:r>
        <w:rPr>
          <w:noProof/>
          <w:lang w:eastAsia="en-CA"/>
        </w:rPr>
        <mc:AlternateContent>
          <mc:Choice Requires="wps">
            <w:drawing>
              <wp:anchor distT="0" distB="0" distL="114300" distR="114300" simplePos="0" relativeHeight="251663360" behindDoc="0" locked="0" layoutInCell="1" allowOverlap="1" wp14:anchorId="596DA453" wp14:editId="5E45EE06">
                <wp:simplePos x="0" y="0"/>
                <wp:positionH relativeFrom="column">
                  <wp:posOffset>1250315</wp:posOffset>
                </wp:positionH>
                <wp:positionV relativeFrom="paragraph">
                  <wp:posOffset>1813062</wp:posOffset>
                </wp:positionV>
                <wp:extent cx="713140" cy="192216"/>
                <wp:effectExtent l="0" t="0" r="10795" b="17780"/>
                <wp:wrapNone/>
                <wp:docPr id="17" name="Rounded Rectangle 17"/>
                <wp:cNvGraphicFramePr/>
                <a:graphic xmlns:a="http://schemas.openxmlformats.org/drawingml/2006/main">
                  <a:graphicData uri="http://schemas.microsoft.com/office/word/2010/wordprocessingShape">
                    <wps:wsp>
                      <wps:cNvSpPr/>
                      <wps:spPr>
                        <a:xfrm>
                          <a:off x="0" y="0"/>
                          <a:ext cx="713140" cy="192216"/>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7C90AD" id="Rounded Rectangle 17" o:spid="_x0000_s1026" style="position:absolute;margin-left:98.45pt;margin-top:142.75pt;width:56.15pt;height:1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" filled="f" strokecolor="red">
                <v:stroke dashstyle="3 1" joinstyle="miter"/>
              </v:roundrect>
            </w:pict>
          </mc:Fallback>
        </mc:AlternateContent>
      </w:r>
      <w:r w:rsidR="00B579CA">
        <w:rPr>
          <w:noProof/>
          <w:lang w:eastAsia="en-CA"/>
        </w:rPr>
        <w:drawing>
          <wp:inline distT="0" distB="0" distL="0" distR="0" wp14:anchorId="3BC94F45" wp14:editId="34F2E3E8">
            <wp:extent cx="4853753" cy="2743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JPG"/>
                    <pic:cNvPicPr/>
                  </pic:nvPicPr>
                  <pic:blipFill>
                    <a:blip r:embed="rId13">
                      <a:extLst>
                        <a:ext uri="{28A0092B-C50C-407E-A947-70E740481C1C}">
                          <a14:useLocalDpi xmlns:a14="http://schemas.microsoft.com/office/drawing/2010/main" val="0"/>
                        </a:ext>
                      </a:extLst>
                    </a:blip>
                    <a:stretch>
                      <a:fillRect/>
                    </a:stretch>
                  </pic:blipFill>
                  <pic:spPr>
                    <a:xfrm>
                      <a:off x="0" y="0"/>
                      <a:ext cx="4853753" cy="2743200"/>
                    </a:xfrm>
                    <a:prstGeom prst="rect">
                      <a:avLst/>
                    </a:prstGeom>
                  </pic:spPr>
                </pic:pic>
              </a:graphicData>
            </a:graphic>
          </wp:inline>
        </w:drawing>
      </w:r>
    </w:p>
    <w:p w14:paraId="169CF9B9" w14:textId="77777777" w:rsidR="00B74655" w:rsidRDefault="00B74655" w:rsidP="0046590E"/>
    <w:p w14:paraId="0761942A" w14:textId="77777777" w:rsidR="00B579CA" w:rsidRDefault="00EA034D" w:rsidP="0046590E">
      <w:r>
        <w:rPr>
          <w:noProof/>
          <w:lang w:eastAsia="en-CA"/>
        </w:rPr>
        <mc:AlternateContent>
          <mc:Choice Requires="wps">
            <w:drawing>
              <wp:anchor distT="0" distB="0" distL="114300" distR="114300" simplePos="0" relativeHeight="251665408" behindDoc="0" locked="0" layoutInCell="1" allowOverlap="1" wp14:anchorId="5930EF21" wp14:editId="4552B71B">
                <wp:simplePos x="0" y="0"/>
                <wp:positionH relativeFrom="column">
                  <wp:posOffset>1273810</wp:posOffset>
                </wp:positionH>
                <wp:positionV relativeFrom="paragraph">
                  <wp:posOffset>2177278</wp:posOffset>
                </wp:positionV>
                <wp:extent cx="713105" cy="191770"/>
                <wp:effectExtent l="0" t="0" r="10795" b="17780"/>
                <wp:wrapNone/>
                <wp:docPr id="2" name="Rounded Rectangle 2"/>
                <wp:cNvGraphicFramePr/>
                <a:graphic xmlns:a="http://schemas.openxmlformats.org/drawingml/2006/main">
                  <a:graphicData uri="http://schemas.microsoft.com/office/word/2010/wordprocessingShape">
                    <wps:wsp>
                      <wps:cNvSpPr/>
                      <wps:spPr>
                        <a:xfrm>
                          <a:off x="0" y="0"/>
                          <a:ext cx="713105" cy="191770"/>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F32A5" id="Rounded Rectangle 2" o:spid="_x0000_s1026" style="position:absolute;margin-left:100.3pt;margin-top:171.45pt;width:56.15pt;height:1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" filled="f" strokecolor="red">
                <v:stroke dashstyle="3 1" joinstyle="miter"/>
              </v:roundrect>
            </w:pict>
          </mc:Fallback>
        </mc:AlternateContent>
      </w:r>
      <w:r>
        <w:rPr>
          <w:noProof/>
          <w:lang w:eastAsia="en-CA"/>
        </w:rPr>
        <mc:AlternateContent>
          <mc:Choice Requires="wps">
            <w:drawing>
              <wp:anchor distT="0" distB="0" distL="114300" distR="114300" simplePos="0" relativeHeight="251667456" behindDoc="0" locked="0" layoutInCell="1" allowOverlap="1" wp14:anchorId="651E0CF3" wp14:editId="4CE3C608">
                <wp:simplePos x="0" y="0"/>
                <wp:positionH relativeFrom="column">
                  <wp:posOffset>1902941</wp:posOffset>
                </wp:positionH>
                <wp:positionV relativeFrom="paragraph">
                  <wp:posOffset>1629033</wp:posOffset>
                </wp:positionV>
                <wp:extent cx="2446637" cy="395228"/>
                <wp:effectExtent l="0" t="0" r="11430" b="24130"/>
                <wp:wrapNone/>
                <wp:docPr id="5" name="Rounded Rectangle 5"/>
                <wp:cNvGraphicFramePr/>
                <a:graphic xmlns:a="http://schemas.openxmlformats.org/drawingml/2006/main">
                  <a:graphicData uri="http://schemas.microsoft.com/office/word/2010/wordprocessingShape">
                    <wps:wsp>
                      <wps:cNvSpPr/>
                      <wps:spPr>
                        <a:xfrm>
                          <a:off x="0" y="0"/>
                          <a:ext cx="2446637" cy="395228"/>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C8F6F" id="Rounded Rectangle 5" o:spid="_x0000_s1026" style="position:absolute;margin-left:149.85pt;margin-top:128.25pt;width:192.65pt;height:3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" filled="f" strokecolor="red">
                <v:stroke dashstyle="3 1" joinstyle="miter"/>
              </v:roundrect>
            </w:pict>
          </mc:Fallback>
        </mc:AlternateContent>
      </w:r>
      <w:r w:rsidR="00B579CA">
        <w:rPr>
          <w:noProof/>
          <w:lang w:eastAsia="en-CA"/>
        </w:rPr>
        <w:drawing>
          <wp:inline distT="0" distB="0" distL="0" distR="0" wp14:anchorId="69DF6FE2" wp14:editId="3BD42D42">
            <wp:extent cx="489633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JPG"/>
                    <pic:cNvPicPr/>
                  </pic:nvPicPr>
                  <pic:blipFill>
                    <a:blip r:embed="rId14">
                      <a:extLst>
                        <a:ext uri="{28A0092B-C50C-407E-A947-70E740481C1C}">
                          <a14:useLocalDpi xmlns:a14="http://schemas.microsoft.com/office/drawing/2010/main" val="0"/>
                        </a:ext>
                      </a:extLst>
                    </a:blip>
                    <a:stretch>
                      <a:fillRect/>
                    </a:stretch>
                  </pic:blipFill>
                  <pic:spPr>
                    <a:xfrm>
                      <a:off x="0" y="0"/>
                      <a:ext cx="4896330" cy="2743200"/>
                    </a:xfrm>
                    <a:prstGeom prst="rect">
                      <a:avLst/>
                    </a:prstGeom>
                  </pic:spPr>
                </pic:pic>
              </a:graphicData>
            </a:graphic>
          </wp:inline>
        </w:drawing>
      </w:r>
    </w:p>
    <w:p w14:paraId="040C1ED4" w14:textId="77777777" w:rsidR="00B33C99" w:rsidRDefault="00B33C99" w:rsidP="008542EA">
      <w:r>
        <w:t>So far, there isn't much content in our Git repository that we could track. We will add some and also create some of the project's history through the following steps:</w:t>
      </w:r>
    </w:p>
    <w:p w14:paraId="60075247" w14:textId="77777777" w:rsidR="009777B3" w:rsidRDefault="009105A5" w:rsidP="00DC0FAF">
      <w:pPr>
        <w:pStyle w:val="ListBullet"/>
      </w:pPr>
      <w:r>
        <w:lastRenderedPageBreak/>
        <w:t>Add a</w:t>
      </w:r>
      <w:r w:rsidR="00081B44">
        <w:t>n empty</w:t>
      </w:r>
      <w:r>
        <w:t xml:space="preserve"> file called </w:t>
      </w:r>
      <w:r w:rsidR="00730596">
        <w:t xml:space="preserve">data.txt </w:t>
      </w:r>
      <w:r>
        <w:t>to Data folder</w:t>
      </w:r>
      <w:r w:rsidR="00081B44">
        <w:t>, and an empty file called code_01.txt to Code folder. Stage and c</w:t>
      </w:r>
      <w:r w:rsidR="009777B3">
        <w:t>ommit the</w:t>
      </w:r>
      <w:r w:rsidR="00081B44">
        <w:t>se</w:t>
      </w:r>
      <w:r w:rsidR="009777B3">
        <w:t xml:space="preserve"> addition</w:t>
      </w:r>
      <w:r w:rsidR="00081B44">
        <w:t>s to Git</w:t>
      </w:r>
      <w:r w:rsidR="009777B3">
        <w:t>.</w:t>
      </w:r>
      <w:r w:rsidR="00E27B93">
        <w:rPr>
          <w:rStyle w:val="FootnoteReference"/>
        </w:rPr>
        <w:footnoteReference w:id="3"/>
      </w:r>
    </w:p>
    <w:p w14:paraId="13EC4E87" w14:textId="77777777" w:rsidR="00081B44" w:rsidRDefault="00016653" w:rsidP="00081B44">
      <w:r>
        <w:rPr>
          <w:noProof/>
          <w:lang w:eastAsia="en-CA"/>
        </w:rPr>
        <w:drawing>
          <wp:inline distT="0" distB="0" distL="0" distR="0" wp14:anchorId="55D915FE" wp14:editId="042D8306">
            <wp:extent cx="4857426" cy="2743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JPG"/>
                    <pic:cNvPicPr/>
                  </pic:nvPicPr>
                  <pic:blipFill>
                    <a:blip r:embed="rId15">
                      <a:extLst>
                        <a:ext uri="{28A0092B-C50C-407E-A947-70E740481C1C}">
                          <a14:useLocalDpi xmlns:a14="http://schemas.microsoft.com/office/drawing/2010/main" val="0"/>
                        </a:ext>
                      </a:extLst>
                    </a:blip>
                    <a:stretch>
                      <a:fillRect/>
                    </a:stretch>
                  </pic:blipFill>
                  <pic:spPr>
                    <a:xfrm>
                      <a:off x="0" y="0"/>
                      <a:ext cx="4857426" cy="2743200"/>
                    </a:xfrm>
                    <a:prstGeom prst="rect">
                      <a:avLst/>
                    </a:prstGeom>
                  </pic:spPr>
                </pic:pic>
              </a:graphicData>
            </a:graphic>
          </wp:inline>
        </w:drawing>
      </w:r>
    </w:p>
    <w:p w14:paraId="6B8D57A0" w14:textId="77777777" w:rsidR="00081B44" w:rsidRDefault="00081B44" w:rsidP="00B33C99">
      <w:pPr>
        <w:pStyle w:val="ListBullet"/>
      </w:pPr>
      <w:r>
        <w:t>Add the first line of code (</w:t>
      </w:r>
      <w:r w:rsidR="00543D28">
        <w:t xml:space="preserve">it </w:t>
      </w:r>
      <w:r>
        <w:t>doesn't have to make sense) to code_01.txt</w:t>
      </w:r>
      <w:r w:rsidR="00543D28">
        <w:t>, stage</w:t>
      </w:r>
      <w:r>
        <w:t xml:space="preserve"> and commit.</w:t>
      </w:r>
    </w:p>
    <w:p w14:paraId="28677303" w14:textId="77777777" w:rsidR="00081B44" w:rsidRDefault="00081B44" w:rsidP="00B33C99">
      <w:pPr>
        <w:pStyle w:val="ListBullet"/>
      </w:pPr>
      <w:r>
        <w:t>Add the second line of code to code_01.txt</w:t>
      </w:r>
      <w:r w:rsidR="00543D28">
        <w:t>, stage</w:t>
      </w:r>
      <w:r>
        <w:t xml:space="preserve"> and commit.</w:t>
      </w:r>
    </w:p>
    <w:p w14:paraId="23B4047F" w14:textId="77777777" w:rsidR="00081B44" w:rsidRDefault="00081B44" w:rsidP="00081B44">
      <w:r>
        <w:t>After all these changes, your data.txt will remain empty and your code_01.txt may look like this:</w:t>
      </w:r>
    </w:p>
    <w:p w14:paraId="4C1D3DC6" w14:textId="77777777" w:rsidR="00543D28" w:rsidRDefault="00543D28" w:rsidP="00081B44">
      <w:r>
        <w:rPr>
          <w:noProof/>
          <w:lang w:eastAsia="en-CA"/>
        </w:rPr>
        <w:drawing>
          <wp:inline distT="0" distB="0" distL="0" distR="0" wp14:anchorId="6108372C" wp14:editId="13398374">
            <wp:extent cx="2854599" cy="1371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JPG"/>
                    <pic:cNvPicPr/>
                  </pic:nvPicPr>
                  <pic:blipFill>
                    <a:blip r:embed="rId16">
                      <a:extLst>
                        <a:ext uri="{28A0092B-C50C-407E-A947-70E740481C1C}">
                          <a14:useLocalDpi xmlns:a14="http://schemas.microsoft.com/office/drawing/2010/main" val="0"/>
                        </a:ext>
                      </a:extLst>
                    </a:blip>
                    <a:stretch>
                      <a:fillRect/>
                    </a:stretch>
                  </pic:blipFill>
                  <pic:spPr>
                    <a:xfrm>
                      <a:off x="0" y="0"/>
                      <a:ext cx="2854599" cy="1371600"/>
                    </a:xfrm>
                    <a:prstGeom prst="rect">
                      <a:avLst/>
                    </a:prstGeom>
                  </pic:spPr>
                </pic:pic>
              </a:graphicData>
            </a:graphic>
          </wp:inline>
        </w:drawing>
      </w:r>
    </w:p>
    <w:p w14:paraId="18D7B344" w14:textId="77777777" w:rsidR="00456504" w:rsidRDefault="00456504" w:rsidP="00E134C0">
      <w:pPr>
        <w:pStyle w:val="NumberedHeading2"/>
      </w:pPr>
      <w:r>
        <w:t>Navigating and utilizing Git's history</w:t>
      </w:r>
    </w:p>
    <w:p w14:paraId="2605057B" w14:textId="1D38D953" w:rsidR="00C558A3" w:rsidRDefault="00C558A3" w:rsidP="00DC0FAF">
      <w:r>
        <w:t>Start Git GUI</w:t>
      </w:r>
      <w:r w:rsidR="003C6A4E">
        <w:t>, open your desired repository. F</w:t>
      </w:r>
      <w:r>
        <w:t>rom the</w:t>
      </w:r>
      <w:r w:rsidR="003C6A4E">
        <w:t xml:space="preserve"> GUI's</w:t>
      </w:r>
      <w:r>
        <w:t xml:space="preserve"> menu choose Repository</w:t>
      </w:r>
      <w:r w:rsidR="003C6A4E">
        <w:t xml:space="preserve"> -&gt; Visualize All Branch History. A new window appears:</w:t>
      </w:r>
      <w:r w:rsidR="009D659C">
        <w:rPr>
          <w:rStyle w:val="FootnoteReference"/>
        </w:rPr>
        <w:footnoteReference w:id="4"/>
      </w:r>
    </w:p>
    <w:p w14:paraId="29B007FE" w14:textId="77777777" w:rsidR="003C6A4E" w:rsidRDefault="00591FEC" w:rsidP="003C6A4E">
      <w:r>
        <w:rPr>
          <w:noProof/>
          <w:lang w:eastAsia="en-CA"/>
        </w:rPr>
        <w:lastRenderedPageBreak/>
        <w:drawing>
          <wp:inline distT="0" distB="0" distL="0" distR="0" wp14:anchorId="2074C545" wp14:editId="3AC0B086">
            <wp:extent cx="4904346"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7">
                      <a:extLst>
                        <a:ext uri="{28A0092B-C50C-407E-A947-70E740481C1C}">
                          <a14:useLocalDpi xmlns:a14="http://schemas.microsoft.com/office/drawing/2010/main" val="0"/>
                        </a:ext>
                      </a:extLst>
                    </a:blip>
                    <a:stretch>
                      <a:fillRect/>
                    </a:stretch>
                  </pic:blipFill>
                  <pic:spPr>
                    <a:xfrm>
                      <a:off x="0" y="0"/>
                      <a:ext cx="4904346" cy="3200400"/>
                    </a:xfrm>
                    <a:prstGeom prst="rect">
                      <a:avLst/>
                    </a:prstGeom>
                  </pic:spPr>
                </pic:pic>
              </a:graphicData>
            </a:graphic>
          </wp:inline>
        </w:drawing>
      </w:r>
    </w:p>
    <w:p w14:paraId="612F599D" w14:textId="01B0E488" w:rsidR="000B1A51" w:rsidRDefault="00591FEC" w:rsidP="00DC0FAF">
      <w:r>
        <w:t>The history window not only provides information but also allows a number of useful operations. One of them is the "infinite undo</w:t>
      </w:r>
      <w:r w:rsidR="00DC0FAF">
        <w:t>/</w:t>
      </w:r>
      <w:r>
        <w:t>redo". In other words, it is possible to revert your project to any past point (commit) that is recorded in the history simply by: Right click on the commit in the master branch that you want to go back to -&gt; Left click to invoke a menu from which choose Reset master branch to here -&gt; From a dialog window that appears, choose Hard reset.</w:t>
      </w:r>
    </w:p>
    <w:p w14:paraId="708DBAAB" w14:textId="77777777" w:rsidR="008236D4" w:rsidRDefault="008236D4" w:rsidP="008236D4">
      <w:r>
        <w:rPr>
          <w:noProof/>
          <w:lang w:eastAsia="en-CA"/>
        </w:rPr>
        <w:drawing>
          <wp:inline distT="0" distB="0" distL="0" distR="0" wp14:anchorId="0D40D0F6" wp14:editId="0A9D1D66">
            <wp:extent cx="4860579"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8">
                      <a:extLst>
                        <a:ext uri="{28A0092B-C50C-407E-A947-70E740481C1C}">
                          <a14:useLocalDpi xmlns:a14="http://schemas.microsoft.com/office/drawing/2010/main" val="0"/>
                        </a:ext>
                      </a:extLst>
                    </a:blip>
                    <a:stretch>
                      <a:fillRect/>
                    </a:stretch>
                  </pic:blipFill>
                  <pic:spPr>
                    <a:xfrm>
                      <a:off x="0" y="0"/>
                      <a:ext cx="4860579" cy="3200400"/>
                    </a:xfrm>
                    <a:prstGeom prst="rect">
                      <a:avLst/>
                    </a:prstGeom>
                  </pic:spPr>
                </pic:pic>
              </a:graphicData>
            </a:graphic>
          </wp:inline>
        </w:drawing>
      </w:r>
    </w:p>
    <w:p w14:paraId="781932E6" w14:textId="59766971" w:rsidR="008236D4" w:rsidRDefault="008236D4" w:rsidP="008236D4">
      <w:r>
        <w:t xml:space="preserve">The reset will be reflected in the history "tree". Also when you now </w:t>
      </w:r>
      <w:r w:rsidR="00395252">
        <w:t>open</w:t>
      </w:r>
      <w:r>
        <w:t xml:space="preserve"> code_01.txt, you will see that it reverted to the content that it had at the chosen past commit (in this case, it was empty).</w:t>
      </w:r>
    </w:p>
    <w:p w14:paraId="79C295B1" w14:textId="77777777" w:rsidR="008236D4" w:rsidRDefault="008236D4" w:rsidP="008236D4">
      <w:r>
        <w:rPr>
          <w:noProof/>
          <w:lang w:eastAsia="en-CA"/>
        </w:rPr>
        <w:lastRenderedPageBreak/>
        <w:drawing>
          <wp:inline distT="0" distB="0" distL="0" distR="0" wp14:anchorId="487D9617" wp14:editId="14F3C780">
            <wp:extent cx="4872437" cy="3200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19">
                      <a:extLst>
                        <a:ext uri="{28A0092B-C50C-407E-A947-70E740481C1C}">
                          <a14:useLocalDpi xmlns:a14="http://schemas.microsoft.com/office/drawing/2010/main" val="0"/>
                        </a:ext>
                      </a:extLst>
                    </a:blip>
                    <a:stretch>
                      <a:fillRect/>
                    </a:stretch>
                  </pic:blipFill>
                  <pic:spPr>
                    <a:xfrm>
                      <a:off x="0" y="0"/>
                      <a:ext cx="4872437" cy="3200400"/>
                    </a:xfrm>
                    <a:prstGeom prst="rect">
                      <a:avLst/>
                    </a:prstGeom>
                  </pic:spPr>
                </pic:pic>
              </a:graphicData>
            </a:graphic>
          </wp:inline>
        </w:drawing>
      </w:r>
    </w:p>
    <w:p w14:paraId="38F5961F" w14:textId="77777777" w:rsidR="008236D4" w:rsidRDefault="008236D4" w:rsidP="008236D4">
      <w:r>
        <w:t>Indeed, you can go forward in time and reset the branch to any newer commit in exactly the same ways as you were going back in time.</w:t>
      </w:r>
    </w:p>
    <w:p w14:paraId="7E50FEEF" w14:textId="76B9A412" w:rsidR="005860BC" w:rsidRDefault="00AA5ECD" w:rsidP="00042D39">
      <w:r>
        <w:t>Another useful function that accessible from the history window is the comparison</w:t>
      </w:r>
      <w:r w:rsidR="002A2903">
        <w:t xml:space="preserve"> and/or </w:t>
      </w:r>
      <w:r w:rsidR="00EF6DEC">
        <w:t xml:space="preserve">differencing of two commits: (1) </w:t>
      </w:r>
      <w:r w:rsidR="005860BC">
        <w:t>Navigate to</w:t>
      </w:r>
      <w:r>
        <w:t xml:space="preserve"> the </w:t>
      </w:r>
      <w:r w:rsidR="005860BC">
        <w:t>most recent</w:t>
      </w:r>
      <w:r>
        <w:t xml:space="preserve"> commit</w:t>
      </w:r>
      <w:r w:rsidR="005860BC">
        <w:t>, left cl</w:t>
      </w:r>
      <w:r w:rsidR="00EF6DEC">
        <w:t>ick and select Mark this commit then (2) n</w:t>
      </w:r>
      <w:r w:rsidR="005860BC">
        <w:t>avigate to the very first initial commit, left click and select Diff this. The window will now show the differences between the two commits.</w:t>
      </w:r>
      <w:r w:rsidR="009170FE" w:rsidRPr="009170FE">
        <w:rPr>
          <w:noProof/>
          <w:lang w:eastAsia="en-CA"/>
        </w:rPr>
        <w:t xml:space="preserve"> </w:t>
      </w:r>
    </w:p>
    <w:p w14:paraId="166CEC3B" w14:textId="7650E44B" w:rsidR="005860BC" w:rsidRDefault="009170FE" w:rsidP="005860BC">
      <w:r>
        <w:rPr>
          <w:noProof/>
          <w:lang w:eastAsia="en-CA"/>
        </w:rPr>
        <mc:AlternateContent>
          <mc:Choice Requires="wps">
            <w:drawing>
              <wp:anchor distT="0" distB="0" distL="114300" distR="114300" simplePos="0" relativeHeight="251671552" behindDoc="0" locked="0" layoutInCell="1" allowOverlap="1" wp14:anchorId="1852FB33" wp14:editId="6D6515FC">
                <wp:simplePos x="0" y="0"/>
                <wp:positionH relativeFrom="column">
                  <wp:posOffset>104078</wp:posOffset>
                </wp:positionH>
                <wp:positionV relativeFrom="paragraph">
                  <wp:posOffset>496477</wp:posOffset>
                </wp:positionV>
                <wp:extent cx="3659459" cy="99757"/>
                <wp:effectExtent l="0" t="0" r="17780" b="14605"/>
                <wp:wrapNone/>
                <wp:docPr id="18" name="Rounded Rectangle 18"/>
                <wp:cNvGraphicFramePr/>
                <a:graphic xmlns:a="http://schemas.openxmlformats.org/drawingml/2006/main">
                  <a:graphicData uri="http://schemas.microsoft.com/office/word/2010/wordprocessingShape">
                    <wps:wsp>
                      <wps:cNvSpPr/>
                      <wps:spPr>
                        <a:xfrm>
                          <a:off x="0" y="0"/>
                          <a:ext cx="3659459" cy="99757"/>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CDCCB" id="Rounded Rectangle 18" o:spid="_x0000_s1026" style="position:absolute;margin-left:8.2pt;margin-top:39.1pt;width:288.15pt;height: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" filled="f" strokecolor="red">
                <v:stroke dashstyle="3 1" joinstyle="miter"/>
              </v:roundrect>
            </w:pict>
          </mc:Fallback>
        </mc:AlternateContent>
      </w:r>
      <w:r>
        <w:rPr>
          <w:noProof/>
          <w:lang w:eastAsia="en-CA"/>
        </w:rPr>
        <mc:AlternateContent>
          <mc:Choice Requires="wps">
            <w:drawing>
              <wp:anchor distT="0" distB="0" distL="114300" distR="114300" simplePos="0" relativeHeight="251669504" behindDoc="0" locked="0" layoutInCell="1" allowOverlap="1" wp14:anchorId="15E1648C" wp14:editId="491D7881">
                <wp:simplePos x="0" y="0"/>
                <wp:positionH relativeFrom="column">
                  <wp:posOffset>416312</wp:posOffset>
                </wp:positionH>
                <wp:positionV relativeFrom="paragraph">
                  <wp:posOffset>267877</wp:posOffset>
                </wp:positionV>
                <wp:extent cx="3333626" cy="99757"/>
                <wp:effectExtent l="0" t="0" r="19685" b="14605"/>
                <wp:wrapNone/>
                <wp:docPr id="15" name="Rounded Rectangle 15"/>
                <wp:cNvGraphicFramePr/>
                <a:graphic xmlns:a="http://schemas.openxmlformats.org/drawingml/2006/main">
                  <a:graphicData uri="http://schemas.microsoft.com/office/word/2010/wordprocessingShape">
                    <wps:wsp>
                      <wps:cNvSpPr/>
                      <wps:spPr>
                        <a:xfrm>
                          <a:off x="0" y="0"/>
                          <a:ext cx="3333626" cy="99757"/>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14FF6" id="Rounded Rectangle 15" o:spid="_x0000_s1026" style="position:absolute;margin-left:32.8pt;margin-top:21.1pt;width:262.5pt;height: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" filled="f" strokecolor="red">
                <v:stroke dashstyle="3 1" joinstyle="miter"/>
              </v:roundrect>
            </w:pict>
          </mc:Fallback>
        </mc:AlternateContent>
      </w:r>
      <w:r w:rsidR="005860BC">
        <w:rPr>
          <w:noProof/>
          <w:lang w:eastAsia="en-CA"/>
        </w:rPr>
        <w:drawing>
          <wp:inline distT="0" distB="0" distL="0" distR="0" wp14:anchorId="6B5BA549" wp14:editId="61DBCD11">
            <wp:extent cx="5140851" cy="32004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JPG"/>
                    <pic:cNvPicPr/>
                  </pic:nvPicPr>
                  <pic:blipFill>
                    <a:blip r:embed="rId20">
                      <a:extLst>
                        <a:ext uri="{28A0092B-C50C-407E-A947-70E740481C1C}">
                          <a14:useLocalDpi xmlns:a14="http://schemas.microsoft.com/office/drawing/2010/main" val="0"/>
                        </a:ext>
                      </a:extLst>
                    </a:blip>
                    <a:stretch>
                      <a:fillRect/>
                    </a:stretch>
                  </pic:blipFill>
                  <pic:spPr>
                    <a:xfrm>
                      <a:off x="0" y="0"/>
                      <a:ext cx="5140851" cy="3200400"/>
                    </a:xfrm>
                    <a:prstGeom prst="rect">
                      <a:avLst/>
                    </a:prstGeom>
                  </pic:spPr>
                </pic:pic>
              </a:graphicData>
            </a:graphic>
          </wp:inline>
        </w:drawing>
      </w:r>
    </w:p>
    <w:p w14:paraId="4857006F" w14:textId="633EFDB4" w:rsidR="005860BC" w:rsidRDefault="00395252" w:rsidP="005860BC">
      <w:r>
        <w:lastRenderedPageBreak/>
        <w:t>Unfortunately</w:t>
      </w:r>
      <w:r w:rsidR="005860BC">
        <w:t>, some of these very useful functions are not very well implemented in our default Git GUI. There are third-party apps that do a better job and showing the differences in a better way.</w:t>
      </w:r>
    </w:p>
    <w:p w14:paraId="5EABE691" w14:textId="03B94476" w:rsidR="00E134C0" w:rsidRDefault="00E134C0" w:rsidP="00E134C0">
      <w:pPr>
        <w:pStyle w:val="NumberedHeading2"/>
      </w:pPr>
      <w:r>
        <w:t>Branching in Git</w:t>
      </w:r>
    </w:p>
    <w:p w14:paraId="07F4CDB2" w14:textId="49061B37" w:rsidR="00D36139" w:rsidRDefault="00E01BC7" w:rsidP="00D36139">
      <w:r>
        <w:t>Follow the instructions in the sections above and create your own Git repo. Create a simple text file in it called, e.g., mycode.txt. Lastly, generate some Git history by making some changes to the file and committing them. The result could look like this</w:t>
      </w:r>
      <w:r w:rsidR="00DD2A37">
        <w:t>:</w:t>
      </w:r>
    </w:p>
    <w:p w14:paraId="0A4EEF84" w14:textId="69EA4B7A" w:rsidR="00DD2A37" w:rsidRDefault="00FB4A82" w:rsidP="00D36139">
      <w:r>
        <w:rPr>
          <w:noProof/>
          <w:lang w:eastAsia="en-CA"/>
        </w:rPr>
        <w:drawing>
          <wp:inline distT="0" distB="0" distL="0" distR="0" wp14:anchorId="5C5E7D68" wp14:editId="3D3F74C8">
            <wp:extent cx="558355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4.JPG"/>
                    <pic:cNvPicPr/>
                  </pic:nvPicPr>
                  <pic:blipFill>
                    <a:blip r:embed="rId21">
                      <a:extLst>
                        <a:ext uri="{28A0092B-C50C-407E-A947-70E740481C1C}">
                          <a14:useLocalDpi xmlns:a14="http://schemas.microsoft.com/office/drawing/2010/main" val="0"/>
                        </a:ext>
                      </a:extLst>
                    </a:blip>
                    <a:stretch>
                      <a:fillRect/>
                    </a:stretch>
                  </pic:blipFill>
                  <pic:spPr>
                    <a:xfrm>
                      <a:off x="0" y="0"/>
                      <a:ext cx="5583550" cy="3200400"/>
                    </a:xfrm>
                    <a:prstGeom prst="rect">
                      <a:avLst/>
                    </a:prstGeom>
                  </pic:spPr>
                </pic:pic>
              </a:graphicData>
            </a:graphic>
          </wp:inline>
        </w:drawing>
      </w:r>
    </w:p>
    <w:p w14:paraId="0F9DD6EA" w14:textId="77777777" w:rsidR="00FB4A82" w:rsidRDefault="00FB4A82" w:rsidP="00D36139">
      <w:r>
        <w:t>When developing a code, you can, of course, continue to work from the master branch. However, it is sometimes useful to have the ability to "branch out" from the master. There are various reasons why one would want to do that. Some teams, for example, use a branch structure as a "collaboration mechanism".</w:t>
      </w:r>
    </w:p>
    <w:p w14:paraId="459CC720" w14:textId="5B18D994" w:rsidR="003A0B11" w:rsidRDefault="00FB4A82" w:rsidP="00D36139">
      <w:r>
        <w:t>I find branching useful when you want to test some idea but don't necessarily want it immediately included in the main code. For such situations, I create a "sandbox", a special branch where I can test some half-baked idea, even "shelve" it for a while and later decide whether I want to merge it into the main code or not.</w:t>
      </w:r>
    </w:p>
    <w:p w14:paraId="532F5D3D" w14:textId="692014BE" w:rsidR="00FB4A82" w:rsidRDefault="00FB4A82" w:rsidP="00D36139">
      <w:r>
        <w:t>Let us now create a new branch. From Git GUI menu, choose Branch -&gt; Create</w:t>
      </w:r>
      <w:r w:rsidR="0025411C">
        <w:t>. In the dialog window type in the name of the new branch and click Create.</w:t>
      </w:r>
    </w:p>
    <w:p w14:paraId="2A8FDFC2" w14:textId="2B51BA81" w:rsidR="003A0B11" w:rsidRDefault="0025411C" w:rsidP="00D36139">
      <w:r>
        <w:rPr>
          <w:noProof/>
          <w:lang w:eastAsia="en-CA"/>
        </w:rPr>
        <w:lastRenderedPageBreak/>
        <w:drawing>
          <wp:inline distT="0" distB="0" distL="0" distR="0" wp14:anchorId="796CAFB1" wp14:editId="7D552F61">
            <wp:extent cx="2962395" cy="320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5.JPG"/>
                    <pic:cNvPicPr/>
                  </pic:nvPicPr>
                  <pic:blipFill>
                    <a:blip r:embed="rId22">
                      <a:extLst>
                        <a:ext uri="{28A0092B-C50C-407E-A947-70E740481C1C}">
                          <a14:useLocalDpi xmlns:a14="http://schemas.microsoft.com/office/drawing/2010/main" val="0"/>
                        </a:ext>
                      </a:extLst>
                    </a:blip>
                    <a:stretch>
                      <a:fillRect/>
                    </a:stretch>
                  </pic:blipFill>
                  <pic:spPr>
                    <a:xfrm>
                      <a:off x="0" y="0"/>
                      <a:ext cx="2962395" cy="3200400"/>
                    </a:xfrm>
                    <a:prstGeom prst="rect">
                      <a:avLst/>
                    </a:prstGeom>
                  </pic:spPr>
                </pic:pic>
              </a:graphicData>
            </a:graphic>
          </wp:inline>
        </w:drawing>
      </w:r>
    </w:p>
    <w:p w14:paraId="6C87D3BD" w14:textId="71CF4586" w:rsidR="003A0B11" w:rsidRDefault="0025411C" w:rsidP="00D36139">
      <w:r>
        <w:t>Refresh Git history and get</w:t>
      </w:r>
    </w:p>
    <w:p w14:paraId="31D2F7B1" w14:textId="424B7E70" w:rsidR="003A0B11" w:rsidRDefault="008868F1" w:rsidP="00D36139">
      <w:r>
        <w:rPr>
          <w:noProof/>
          <w:lang w:eastAsia="en-CA"/>
        </w:rPr>
        <mc:AlternateContent>
          <mc:Choice Requires="wps">
            <w:drawing>
              <wp:anchor distT="0" distB="0" distL="114300" distR="114300" simplePos="0" relativeHeight="251673600" behindDoc="0" locked="0" layoutInCell="1" allowOverlap="1" wp14:anchorId="653E75DD" wp14:editId="2E047513">
                <wp:simplePos x="0" y="0"/>
                <wp:positionH relativeFrom="column">
                  <wp:posOffset>441325</wp:posOffset>
                </wp:positionH>
                <wp:positionV relativeFrom="paragraph">
                  <wp:posOffset>258444</wp:posOffset>
                </wp:positionV>
                <wp:extent cx="444500" cy="212725"/>
                <wp:effectExtent l="0" t="0" r="12700" b="15875"/>
                <wp:wrapNone/>
                <wp:docPr id="23" name="Rounded Rectangle 23"/>
                <wp:cNvGraphicFramePr/>
                <a:graphic xmlns:a="http://schemas.openxmlformats.org/drawingml/2006/main">
                  <a:graphicData uri="http://schemas.microsoft.com/office/word/2010/wordprocessingShape">
                    <wps:wsp>
                      <wps:cNvSpPr/>
                      <wps:spPr>
                        <a:xfrm>
                          <a:off x="0" y="0"/>
                          <a:ext cx="444500" cy="212725"/>
                        </a:xfrm>
                        <a:prstGeom prst="roundRect">
                          <a:avLst/>
                        </a:prstGeom>
                        <a:noFill/>
                        <a:ln w="952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678F7" id="Rounded Rectangle 23" o:spid="_x0000_s1026" style="position:absolute;margin-left:34.75pt;margin-top:20.35pt;width:35pt;height:1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" filled="f" strokecolor="red">
                <v:stroke dashstyle="3 1" joinstyle="miter"/>
              </v:roundrect>
            </w:pict>
          </mc:Fallback>
        </mc:AlternateContent>
      </w:r>
      <w:r w:rsidR="009C49A9">
        <w:rPr>
          <w:noProof/>
          <w:lang w:eastAsia="en-CA"/>
        </w:rPr>
        <w:drawing>
          <wp:inline distT="0" distB="0" distL="0" distR="0" wp14:anchorId="72E3B8B4" wp14:editId="75A54187">
            <wp:extent cx="5943600" cy="340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057508DC" w14:textId="6C194B8A" w:rsidR="003A0B11" w:rsidRDefault="00AC7DC8" w:rsidP="00D36139">
      <w:r>
        <w:t>Because, by default, Git creates a new branch and immediately checks it out (i.e., moves into it), your "sandbox" is highlighted and activated. This means that any changes/additions to the code will now be recorded in the "sandbox" history and in the "master" one. Try it out yourself</w:t>
      </w:r>
      <w:r w:rsidR="00C90C03">
        <w:t>; make some changes to the text file and commit them; then refresh the history:</w:t>
      </w:r>
    </w:p>
    <w:p w14:paraId="50B14AD0" w14:textId="1CAD9CFE" w:rsidR="00AC7DC8" w:rsidRDefault="00441E55" w:rsidP="00D36139">
      <w:r>
        <w:rPr>
          <w:noProof/>
          <w:lang w:eastAsia="en-CA"/>
        </w:rPr>
        <w:lastRenderedPageBreak/>
        <w:drawing>
          <wp:inline distT="0" distB="0" distL="0" distR="0" wp14:anchorId="4B6C863A" wp14:editId="04F986DA">
            <wp:extent cx="5579390" cy="3200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17.JPG"/>
                    <pic:cNvPicPr/>
                  </pic:nvPicPr>
                  <pic:blipFill>
                    <a:blip r:embed="rId24">
                      <a:extLst>
                        <a:ext uri="{28A0092B-C50C-407E-A947-70E740481C1C}">
                          <a14:useLocalDpi xmlns:a14="http://schemas.microsoft.com/office/drawing/2010/main" val="0"/>
                        </a:ext>
                      </a:extLst>
                    </a:blip>
                    <a:stretch>
                      <a:fillRect/>
                    </a:stretch>
                  </pic:blipFill>
                  <pic:spPr>
                    <a:xfrm>
                      <a:off x="0" y="0"/>
                      <a:ext cx="5579390" cy="3200400"/>
                    </a:xfrm>
                    <a:prstGeom prst="rect">
                      <a:avLst/>
                    </a:prstGeom>
                  </pic:spPr>
                </pic:pic>
              </a:graphicData>
            </a:graphic>
          </wp:inline>
        </w:drawing>
      </w:r>
    </w:p>
    <w:p w14:paraId="2173E459" w14:textId="224860D2" w:rsidR="00C90C03" w:rsidRDefault="00FF21C9" w:rsidP="00D36139">
      <w:r>
        <w:t>Now suppose you are done playing in the sandbox. You have three options:</w:t>
      </w:r>
    </w:p>
    <w:p w14:paraId="563DC374" w14:textId="50625C1F" w:rsidR="00750155" w:rsidRDefault="00A865A7" w:rsidP="00750155">
      <w:pPr>
        <w:pStyle w:val="ListBullet"/>
      </w:pPr>
      <w:r>
        <w:t>M</w:t>
      </w:r>
      <w:r w:rsidR="00750155">
        <w:t>erge what you've done in the sandbox into the master (often can call the "trunk" to contrast it with "branch").</w:t>
      </w:r>
    </w:p>
    <w:p w14:paraId="0AD28D60" w14:textId="4C3F523E" w:rsidR="00750155" w:rsidRDefault="00750155" w:rsidP="00750155">
      <w:pPr>
        <w:pStyle w:val="ListBullet"/>
      </w:pPr>
      <w:r>
        <w:t>Leave the sandbox be as it is, go back to (checkout) the master and continue working there without incorporating any work you have done in the sandbox. The sandbox stays in the history and you can always go back to it. The downside is that if you want to create another sandbox branch down the road, you'll have to choose a different name for it.</w:t>
      </w:r>
    </w:p>
    <w:p w14:paraId="2788F582" w14:textId="2720A98A" w:rsidR="00750155" w:rsidRDefault="00750155" w:rsidP="00750155">
      <w:pPr>
        <w:pStyle w:val="ListBullet"/>
      </w:pPr>
      <w:r>
        <w:t>Delete the sandbox without merging anything from it into the master. You loose the content of the sandbox forever.</w:t>
      </w:r>
    </w:p>
    <w:p w14:paraId="64A4E87B" w14:textId="77777777" w:rsidR="00AF6E64" w:rsidRDefault="00ED1DF9" w:rsidP="00AF6E64">
      <w:r>
        <w:t>Let us try the first option.</w:t>
      </w:r>
    </w:p>
    <w:p w14:paraId="4B27D61E" w14:textId="4BC83351" w:rsidR="00EC33EF" w:rsidRDefault="00EC33EF" w:rsidP="00AF6E64">
      <w:pPr>
        <w:pStyle w:val="ListBullet"/>
      </w:pPr>
      <w:r>
        <w:t xml:space="preserve">In order to merge, checkout </w:t>
      </w:r>
      <w:r w:rsidR="00AF6E64">
        <w:t xml:space="preserve">the master first. </w:t>
      </w:r>
      <w:r>
        <w:t xml:space="preserve">From Git GUI menu choose </w:t>
      </w:r>
      <w:r w:rsidR="00AF6E64">
        <w:t>Branch -&gt; Checkout, in the dialog select master and click Checkout.</w:t>
      </w:r>
    </w:p>
    <w:p w14:paraId="171CB7A9" w14:textId="42C8A0EA" w:rsidR="00AF6E64" w:rsidRDefault="00AF6E64" w:rsidP="00AF6E64">
      <w:r>
        <w:rPr>
          <w:noProof/>
          <w:lang w:eastAsia="en-CA"/>
        </w:rPr>
        <w:lastRenderedPageBreak/>
        <w:drawing>
          <wp:inline distT="0" distB="0" distL="0" distR="0" wp14:anchorId="25D1F68C" wp14:editId="02EC128F">
            <wp:extent cx="3784652" cy="3200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18.JPG"/>
                    <pic:cNvPicPr/>
                  </pic:nvPicPr>
                  <pic:blipFill>
                    <a:blip r:embed="rId25">
                      <a:extLst>
                        <a:ext uri="{28A0092B-C50C-407E-A947-70E740481C1C}">
                          <a14:useLocalDpi xmlns:a14="http://schemas.microsoft.com/office/drawing/2010/main" val="0"/>
                        </a:ext>
                      </a:extLst>
                    </a:blip>
                    <a:stretch>
                      <a:fillRect/>
                    </a:stretch>
                  </pic:blipFill>
                  <pic:spPr>
                    <a:xfrm>
                      <a:off x="0" y="0"/>
                      <a:ext cx="3784652" cy="3200400"/>
                    </a:xfrm>
                    <a:prstGeom prst="rect">
                      <a:avLst/>
                    </a:prstGeom>
                  </pic:spPr>
                </pic:pic>
              </a:graphicData>
            </a:graphic>
          </wp:inline>
        </w:drawing>
      </w:r>
    </w:p>
    <w:p w14:paraId="005347B2" w14:textId="2F6F25ED" w:rsidR="00AF6E64" w:rsidRDefault="00AF6E64" w:rsidP="00AF6E64">
      <w:pPr>
        <w:pStyle w:val="ListBullet"/>
      </w:pPr>
      <w:r>
        <w:t>Once on the master, select from the menu Merge -&gt; Local Merge. From the dialog "Merge into master" choose sandbox and click on Merge. You should get the following on the screen:</w:t>
      </w:r>
    </w:p>
    <w:p w14:paraId="560EBCCE" w14:textId="2CBC1DC6" w:rsidR="00AF6E64" w:rsidRDefault="00AF6E64" w:rsidP="00AF6E64">
      <w:r>
        <w:rPr>
          <w:noProof/>
          <w:lang w:eastAsia="en-CA"/>
        </w:rPr>
        <w:drawing>
          <wp:inline distT="0" distB="0" distL="0" distR="0" wp14:anchorId="47CEF538" wp14:editId="0F7E89D6">
            <wp:extent cx="3276600" cy="271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19.JPG"/>
                    <pic:cNvPicPr/>
                  </pic:nvPicPr>
                  <pic:blipFill>
                    <a:blip r:embed="rId26">
                      <a:extLst>
                        <a:ext uri="{28A0092B-C50C-407E-A947-70E740481C1C}">
                          <a14:useLocalDpi xmlns:a14="http://schemas.microsoft.com/office/drawing/2010/main" val="0"/>
                        </a:ext>
                      </a:extLst>
                    </a:blip>
                    <a:stretch>
                      <a:fillRect/>
                    </a:stretch>
                  </pic:blipFill>
                  <pic:spPr>
                    <a:xfrm>
                      <a:off x="0" y="0"/>
                      <a:ext cx="3276600" cy="2712720"/>
                    </a:xfrm>
                    <a:prstGeom prst="rect">
                      <a:avLst/>
                    </a:prstGeom>
                  </pic:spPr>
                </pic:pic>
              </a:graphicData>
            </a:graphic>
          </wp:inline>
        </w:drawing>
      </w:r>
    </w:p>
    <w:p w14:paraId="3590A62E" w14:textId="37FC689B" w:rsidR="00AF6E64" w:rsidRDefault="00AF6E64" w:rsidP="00AF6E64">
      <w:r>
        <w:t>and, once you refresh the history, you sho</w:t>
      </w:r>
      <w:r w:rsidR="00E7514E">
        <w:t>u</w:t>
      </w:r>
      <w:r>
        <w:t>ld see</w:t>
      </w:r>
      <w:r w:rsidR="00E7514E">
        <w:t xml:space="preserve"> something like this</w:t>
      </w:r>
    </w:p>
    <w:p w14:paraId="25AC3704" w14:textId="346C99E5" w:rsidR="00AF6E64" w:rsidRDefault="00E7514E" w:rsidP="00AF6E64">
      <w:r>
        <w:rPr>
          <w:noProof/>
          <w:lang w:eastAsia="en-CA"/>
        </w:rPr>
        <w:lastRenderedPageBreak/>
        <w:drawing>
          <wp:inline distT="0" distB="0" distL="0" distR="0" wp14:anchorId="4558C892" wp14:editId="2582F2F3">
            <wp:extent cx="5943600" cy="339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20.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5A659293" w14:textId="47D31B1C" w:rsidR="00AF6E64" w:rsidRDefault="00E7514E" w:rsidP="00AF6E64">
      <w:r>
        <w:t>You are now back on</w:t>
      </w:r>
      <w:r w:rsidR="00F84542">
        <w:t xml:space="preserve"> master (sandbox has been lumped into it) and you can verify that the content of the text file you were playing with has been updated to reflect what you did in the sandbox.</w:t>
      </w:r>
    </w:p>
    <w:p w14:paraId="08C3E342" w14:textId="77777777" w:rsidR="00F84542" w:rsidRDefault="00F84542" w:rsidP="00AF6E64"/>
    <w:p w14:paraId="3980835D" w14:textId="77777777" w:rsidR="00E8607E" w:rsidRDefault="00E8607E">
      <w:pPr>
        <w:spacing w:after="160" w:line="259" w:lineRule="auto"/>
        <w:jc w:val="left"/>
      </w:pPr>
      <w:r>
        <w:br w:type="page"/>
      </w:r>
    </w:p>
    <w:p w14:paraId="5DF20589" w14:textId="216EFA2E" w:rsidR="00F84542" w:rsidRDefault="00F84542" w:rsidP="00AF6E64">
      <w:r>
        <w:lastRenderedPageBreak/>
        <w:t>The following batch file reproduces the example from above. Ignore for now, I will explain in the class.</w:t>
      </w:r>
    </w:p>
    <w:p w14:paraId="733FA234" w14:textId="77777777" w:rsidR="00F84542" w:rsidRDefault="00F84542" w:rsidP="00AF6E64"/>
    <w:p w14:paraId="26900630" w14:textId="77777777" w:rsidR="00344C47" w:rsidRPr="00344C47" w:rsidRDefault="00344C47" w:rsidP="00344C47">
      <w:pPr>
        <w:spacing w:after="0"/>
        <w:jc w:val="left"/>
        <w:rPr>
          <w:rFonts w:ascii="Consolas" w:hAnsi="Consolas"/>
          <w:sz w:val="20"/>
        </w:rPr>
      </w:pPr>
      <w:r w:rsidRPr="00344C47">
        <w:rPr>
          <w:rFonts w:ascii="Consolas" w:hAnsi="Consolas"/>
          <w:sz w:val="20"/>
        </w:rPr>
        <w:t>:: =============================================================================</w:t>
      </w:r>
    </w:p>
    <w:p w14:paraId="7E4A27E4" w14:textId="77777777" w:rsidR="00344C47" w:rsidRPr="00344C47" w:rsidRDefault="00344C47" w:rsidP="00344C47">
      <w:pPr>
        <w:spacing w:after="0"/>
        <w:jc w:val="left"/>
        <w:rPr>
          <w:rFonts w:ascii="Consolas" w:hAnsi="Consolas"/>
          <w:sz w:val="20"/>
        </w:rPr>
      </w:pPr>
      <w:r w:rsidRPr="00344C47">
        <w:rPr>
          <w:rFonts w:ascii="Consolas" w:hAnsi="Consolas"/>
          <w:sz w:val="20"/>
        </w:rPr>
        <w:t>:: BRANCHING IN GIT</w:t>
      </w:r>
    </w:p>
    <w:p w14:paraId="7DE94877" w14:textId="77777777" w:rsidR="00344C47" w:rsidRPr="00344C47" w:rsidRDefault="00344C47" w:rsidP="00344C47">
      <w:pPr>
        <w:spacing w:after="0"/>
        <w:jc w:val="left"/>
        <w:rPr>
          <w:rFonts w:ascii="Consolas" w:hAnsi="Consolas"/>
          <w:sz w:val="20"/>
        </w:rPr>
      </w:pPr>
    </w:p>
    <w:p w14:paraId="798DFA22" w14:textId="77777777" w:rsidR="00344C47" w:rsidRPr="00344C47" w:rsidRDefault="00344C47" w:rsidP="00344C47">
      <w:pPr>
        <w:spacing w:after="0"/>
        <w:jc w:val="left"/>
        <w:rPr>
          <w:rFonts w:ascii="Consolas" w:hAnsi="Consolas"/>
          <w:sz w:val="20"/>
        </w:rPr>
      </w:pPr>
      <w:r w:rsidRPr="00344C47">
        <w:rPr>
          <w:rFonts w:ascii="Consolas" w:hAnsi="Consolas"/>
          <w:sz w:val="20"/>
        </w:rPr>
        <w:t>cd "C:\Users\kucer\Dropbox\Apps\Git\Git_test"</w:t>
      </w:r>
    </w:p>
    <w:p w14:paraId="56C1E2C3" w14:textId="77777777" w:rsidR="00344C47" w:rsidRPr="00344C47" w:rsidRDefault="00344C47" w:rsidP="00344C47">
      <w:pPr>
        <w:spacing w:after="0"/>
        <w:jc w:val="left"/>
        <w:rPr>
          <w:rFonts w:ascii="Consolas" w:hAnsi="Consolas"/>
          <w:sz w:val="20"/>
        </w:rPr>
      </w:pPr>
      <w:r w:rsidRPr="00344C47">
        <w:rPr>
          <w:rFonts w:ascii="Consolas" w:hAnsi="Consolas"/>
          <w:sz w:val="20"/>
        </w:rPr>
        <w:t>git init</w:t>
      </w:r>
    </w:p>
    <w:p w14:paraId="672528C8" w14:textId="77777777" w:rsidR="00344C47" w:rsidRPr="00344C47" w:rsidRDefault="00344C47" w:rsidP="00344C47">
      <w:pPr>
        <w:spacing w:after="0"/>
        <w:jc w:val="left"/>
        <w:rPr>
          <w:rFonts w:ascii="Consolas" w:hAnsi="Consolas"/>
          <w:sz w:val="20"/>
        </w:rPr>
      </w:pPr>
    </w:p>
    <w:p w14:paraId="179A679C" w14:textId="77777777" w:rsidR="00344C47" w:rsidRPr="00344C47" w:rsidRDefault="00344C47" w:rsidP="00344C47">
      <w:pPr>
        <w:spacing w:after="0"/>
        <w:jc w:val="left"/>
        <w:rPr>
          <w:rFonts w:ascii="Consolas" w:hAnsi="Consolas"/>
          <w:sz w:val="20"/>
        </w:rPr>
      </w:pPr>
      <w:r w:rsidRPr="00344C47">
        <w:rPr>
          <w:rFonts w:ascii="Consolas" w:hAnsi="Consolas"/>
          <w:sz w:val="20"/>
        </w:rPr>
        <w:t>:: Create some content in mycode.txt and commit the changes to get some history</w:t>
      </w:r>
    </w:p>
    <w:p w14:paraId="1985952E" w14:textId="77777777" w:rsidR="00344C47" w:rsidRPr="00344C47" w:rsidRDefault="00344C47" w:rsidP="00344C47">
      <w:pPr>
        <w:spacing w:after="0"/>
        <w:jc w:val="left"/>
        <w:rPr>
          <w:rFonts w:ascii="Consolas" w:hAnsi="Consolas"/>
          <w:sz w:val="20"/>
        </w:rPr>
      </w:pPr>
    </w:p>
    <w:p w14:paraId="34B8C075" w14:textId="77777777" w:rsidR="00344C47" w:rsidRPr="00344C47" w:rsidRDefault="00344C47" w:rsidP="00344C47">
      <w:pPr>
        <w:spacing w:after="0"/>
        <w:jc w:val="left"/>
        <w:rPr>
          <w:rFonts w:ascii="Consolas" w:hAnsi="Consolas"/>
          <w:sz w:val="20"/>
        </w:rPr>
      </w:pPr>
      <w:r w:rsidRPr="00344C47">
        <w:rPr>
          <w:rFonts w:ascii="Consolas" w:hAnsi="Consolas"/>
          <w:sz w:val="20"/>
        </w:rPr>
        <w:t>echo Line 1 added &gt; mycode.txt</w:t>
      </w:r>
    </w:p>
    <w:p w14:paraId="2EBC0B91" w14:textId="77777777" w:rsidR="00344C47" w:rsidRPr="00344C47" w:rsidRDefault="00344C47" w:rsidP="00344C47">
      <w:pPr>
        <w:spacing w:after="0"/>
        <w:jc w:val="left"/>
        <w:rPr>
          <w:rFonts w:ascii="Consolas" w:hAnsi="Consolas"/>
          <w:sz w:val="20"/>
        </w:rPr>
      </w:pPr>
      <w:r w:rsidRPr="00344C47">
        <w:rPr>
          <w:rFonts w:ascii="Consolas" w:hAnsi="Consolas"/>
          <w:sz w:val="20"/>
        </w:rPr>
        <w:t>git add .</w:t>
      </w:r>
    </w:p>
    <w:p w14:paraId="7F1482F4" w14:textId="77777777" w:rsidR="00344C47" w:rsidRPr="00344C47" w:rsidRDefault="00344C47" w:rsidP="00344C47">
      <w:pPr>
        <w:spacing w:after="0"/>
        <w:jc w:val="left"/>
        <w:rPr>
          <w:rFonts w:ascii="Consolas" w:hAnsi="Consolas"/>
          <w:sz w:val="20"/>
        </w:rPr>
      </w:pPr>
      <w:r w:rsidRPr="00344C47">
        <w:rPr>
          <w:rFonts w:ascii="Consolas" w:hAnsi="Consolas"/>
          <w:sz w:val="20"/>
        </w:rPr>
        <w:t>git commit -m "First line added to the code"</w:t>
      </w:r>
    </w:p>
    <w:p w14:paraId="50F0BD35" w14:textId="77777777" w:rsidR="00344C47" w:rsidRPr="00344C47" w:rsidRDefault="00344C47" w:rsidP="00344C47">
      <w:pPr>
        <w:spacing w:after="0"/>
        <w:jc w:val="left"/>
        <w:rPr>
          <w:rFonts w:ascii="Consolas" w:hAnsi="Consolas"/>
          <w:sz w:val="20"/>
        </w:rPr>
      </w:pPr>
    </w:p>
    <w:p w14:paraId="3E9769C1" w14:textId="77777777" w:rsidR="00344C47" w:rsidRPr="00344C47" w:rsidRDefault="00344C47" w:rsidP="00344C47">
      <w:pPr>
        <w:spacing w:after="0"/>
        <w:jc w:val="left"/>
        <w:rPr>
          <w:rFonts w:ascii="Consolas" w:hAnsi="Consolas"/>
          <w:sz w:val="20"/>
        </w:rPr>
      </w:pPr>
      <w:r w:rsidRPr="00344C47">
        <w:rPr>
          <w:rFonts w:ascii="Consolas" w:hAnsi="Consolas"/>
          <w:sz w:val="20"/>
        </w:rPr>
        <w:t>echo Line 2 added &gt;&gt; mycode.txt</w:t>
      </w:r>
    </w:p>
    <w:p w14:paraId="51C0E03D" w14:textId="77777777" w:rsidR="00344C47" w:rsidRPr="00344C47" w:rsidRDefault="00344C47" w:rsidP="00344C47">
      <w:pPr>
        <w:spacing w:after="0"/>
        <w:jc w:val="left"/>
        <w:rPr>
          <w:rFonts w:ascii="Consolas" w:hAnsi="Consolas"/>
          <w:sz w:val="20"/>
        </w:rPr>
      </w:pPr>
      <w:r w:rsidRPr="00344C47">
        <w:rPr>
          <w:rFonts w:ascii="Consolas" w:hAnsi="Consolas"/>
          <w:sz w:val="20"/>
        </w:rPr>
        <w:t>git add .</w:t>
      </w:r>
    </w:p>
    <w:p w14:paraId="6F6756CE" w14:textId="77777777" w:rsidR="00344C47" w:rsidRPr="00344C47" w:rsidRDefault="00344C47" w:rsidP="00344C47">
      <w:pPr>
        <w:spacing w:after="0"/>
        <w:jc w:val="left"/>
        <w:rPr>
          <w:rFonts w:ascii="Consolas" w:hAnsi="Consolas"/>
          <w:sz w:val="20"/>
        </w:rPr>
      </w:pPr>
      <w:r w:rsidRPr="00344C47">
        <w:rPr>
          <w:rFonts w:ascii="Consolas" w:hAnsi="Consolas"/>
          <w:sz w:val="20"/>
        </w:rPr>
        <w:t>git commit -m "Second line added to the code"</w:t>
      </w:r>
    </w:p>
    <w:p w14:paraId="6A7A0416" w14:textId="77777777" w:rsidR="00344C47" w:rsidRPr="00344C47" w:rsidRDefault="00344C47" w:rsidP="00344C47">
      <w:pPr>
        <w:spacing w:after="0"/>
        <w:jc w:val="left"/>
        <w:rPr>
          <w:rFonts w:ascii="Consolas" w:hAnsi="Consolas"/>
          <w:sz w:val="20"/>
        </w:rPr>
      </w:pPr>
    </w:p>
    <w:p w14:paraId="65FBA585" w14:textId="77777777" w:rsidR="00344C47" w:rsidRPr="00344C47" w:rsidRDefault="00344C47" w:rsidP="00344C47">
      <w:pPr>
        <w:spacing w:after="0"/>
        <w:jc w:val="left"/>
        <w:rPr>
          <w:rFonts w:ascii="Consolas" w:hAnsi="Consolas"/>
          <w:sz w:val="20"/>
        </w:rPr>
      </w:pPr>
      <w:r w:rsidRPr="00344C47">
        <w:rPr>
          <w:rFonts w:ascii="Consolas" w:hAnsi="Consolas"/>
          <w:sz w:val="20"/>
        </w:rPr>
        <w:t>echo Line 3 added &gt;&gt; mycode.txt</w:t>
      </w:r>
    </w:p>
    <w:p w14:paraId="0209BDE1" w14:textId="77777777" w:rsidR="00344C47" w:rsidRPr="00344C47" w:rsidRDefault="00344C47" w:rsidP="00344C47">
      <w:pPr>
        <w:spacing w:after="0"/>
        <w:jc w:val="left"/>
        <w:rPr>
          <w:rFonts w:ascii="Consolas" w:hAnsi="Consolas"/>
          <w:sz w:val="20"/>
        </w:rPr>
      </w:pPr>
      <w:r w:rsidRPr="00344C47">
        <w:rPr>
          <w:rFonts w:ascii="Consolas" w:hAnsi="Consolas"/>
          <w:sz w:val="20"/>
        </w:rPr>
        <w:t>git add .</w:t>
      </w:r>
    </w:p>
    <w:p w14:paraId="4AC61D0E" w14:textId="77777777" w:rsidR="00344C47" w:rsidRPr="00344C47" w:rsidRDefault="00344C47" w:rsidP="00344C47">
      <w:pPr>
        <w:spacing w:after="0"/>
        <w:jc w:val="left"/>
        <w:rPr>
          <w:rFonts w:ascii="Consolas" w:hAnsi="Consolas"/>
          <w:sz w:val="20"/>
        </w:rPr>
      </w:pPr>
      <w:r w:rsidRPr="00344C47">
        <w:rPr>
          <w:rFonts w:ascii="Consolas" w:hAnsi="Consolas"/>
          <w:sz w:val="20"/>
        </w:rPr>
        <w:t>git commit -m "Third line added to the code"</w:t>
      </w:r>
    </w:p>
    <w:p w14:paraId="2D558465" w14:textId="77777777" w:rsidR="00344C47" w:rsidRPr="00344C47" w:rsidRDefault="00344C47" w:rsidP="00344C47">
      <w:pPr>
        <w:spacing w:after="0"/>
        <w:jc w:val="left"/>
        <w:rPr>
          <w:rFonts w:ascii="Consolas" w:hAnsi="Consolas"/>
          <w:sz w:val="20"/>
        </w:rPr>
      </w:pPr>
    </w:p>
    <w:p w14:paraId="44C4ED29" w14:textId="77777777" w:rsidR="00344C47" w:rsidRPr="00344C47" w:rsidRDefault="00344C47" w:rsidP="00344C47">
      <w:pPr>
        <w:spacing w:after="0"/>
        <w:jc w:val="left"/>
        <w:rPr>
          <w:rFonts w:ascii="Consolas" w:hAnsi="Consolas"/>
          <w:sz w:val="20"/>
        </w:rPr>
      </w:pPr>
      <w:r w:rsidRPr="00344C47">
        <w:rPr>
          <w:rFonts w:ascii="Consolas" w:hAnsi="Consolas"/>
          <w:sz w:val="20"/>
        </w:rPr>
        <w:t>:: Create a "sandbox" branch for the sake of testing some code that</w:t>
      </w:r>
    </w:p>
    <w:p w14:paraId="51CB08E6" w14:textId="77777777" w:rsidR="00344C47" w:rsidRPr="00344C47" w:rsidRDefault="00344C47" w:rsidP="00344C47">
      <w:pPr>
        <w:spacing w:after="0"/>
        <w:jc w:val="left"/>
        <w:rPr>
          <w:rFonts w:ascii="Consolas" w:hAnsi="Consolas"/>
          <w:sz w:val="20"/>
        </w:rPr>
      </w:pPr>
      <w:r w:rsidRPr="00344C47">
        <w:rPr>
          <w:rFonts w:ascii="Consolas" w:hAnsi="Consolas"/>
          <w:sz w:val="20"/>
        </w:rPr>
        <w:t>:: may or may not be merged to the main code later</w:t>
      </w:r>
    </w:p>
    <w:p w14:paraId="75213293" w14:textId="77777777" w:rsidR="00344C47" w:rsidRPr="00344C47" w:rsidRDefault="00344C47" w:rsidP="00344C47">
      <w:pPr>
        <w:spacing w:after="0"/>
        <w:jc w:val="left"/>
        <w:rPr>
          <w:rFonts w:ascii="Consolas" w:hAnsi="Consolas"/>
          <w:sz w:val="20"/>
        </w:rPr>
      </w:pPr>
    </w:p>
    <w:p w14:paraId="159E1523" w14:textId="77777777" w:rsidR="00344C47" w:rsidRPr="00344C47" w:rsidRDefault="00344C47" w:rsidP="00344C47">
      <w:pPr>
        <w:spacing w:after="0"/>
        <w:jc w:val="left"/>
        <w:rPr>
          <w:rFonts w:ascii="Consolas" w:hAnsi="Consolas"/>
          <w:sz w:val="20"/>
        </w:rPr>
      </w:pPr>
      <w:r w:rsidRPr="00344C47">
        <w:rPr>
          <w:rFonts w:ascii="Consolas" w:hAnsi="Consolas"/>
          <w:sz w:val="20"/>
        </w:rPr>
        <w:t>git branch sandbox</w:t>
      </w:r>
    </w:p>
    <w:p w14:paraId="6C9D8A32" w14:textId="77777777" w:rsidR="00344C47" w:rsidRPr="00344C47" w:rsidRDefault="00344C47" w:rsidP="00344C47">
      <w:pPr>
        <w:spacing w:after="0"/>
        <w:jc w:val="left"/>
        <w:rPr>
          <w:rFonts w:ascii="Consolas" w:hAnsi="Consolas"/>
          <w:sz w:val="20"/>
        </w:rPr>
      </w:pPr>
      <w:r w:rsidRPr="00344C47">
        <w:rPr>
          <w:rFonts w:ascii="Consolas" w:hAnsi="Consolas"/>
          <w:sz w:val="20"/>
        </w:rPr>
        <w:t>git checkout sandbox</w:t>
      </w:r>
    </w:p>
    <w:p w14:paraId="72CB9FFD" w14:textId="77777777" w:rsidR="00344C47" w:rsidRPr="00344C47" w:rsidRDefault="00344C47" w:rsidP="00344C47">
      <w:pPr>
        <w:spacing w:after="0"/>
        <w:jc w:val="left"/>
        <w:rPr>
          <w:rFonts w:ascii="Consolas" w:hAnsi="Consolas"/>
          <w:sz w:val="20"/>
        </w:rPr>
      </w:pPr>
    </w:p>
    <w:p w14:paraId="08C5A89F" w14:textId="77777777" w:rsidR="00344C47" w:rsidRPr="00344C47" w:rsidRDefault="00344C47" w:rsidP="00344C47">
      <w:pPr>
        <w:spacing w:after="0"/>
        <w:jc w:val="left"/>
        <w:rPr>
          <w:rFonts w:ascii="Consolas" w:hAnsi="Consolas"/>
          <w:sz w:val="20"/>
        </w:rPr>
      </w:pPr>
      <w:r w:rsidRPr="00344C47">
        <w:rPr>
          <w:rFonts w:ascii="Consolas" w:hAnsi="Consolas"/>
          <w:sz w:val="20"/>
        </w:rPr>
        <w:t>echo Line 4 added &gt;&gt; mycode.txt</w:t>
      </w:r>
    </w:p>
    <w:p w14:paraId="21E28B0B" w14:textId="77777777" w:rsidR="00344C47" w:rsidRPr="00344C47" w:rsidRDefault="00344C47" w:rsidP="00344C47">
      <w:pPr>
        <w:spacing w:after="0"/>
        <w:jc w:val="left"/>
        <w:rPr>
          <w:rFonts w:ascii="Consolas" w:hAnsi="Consolas"/>
          <w:sz w:val="20"/>
        </w:rPr>
      </w:pPr>
      <w:r w:rsidRPr="00344C47">
        <w:rPr>
          <w:rFonts w:ascii="Consolas" w:hAnsi="Consolas"/>
          <w:sz w:val="20"/>
        </w:rPr>
        <w:t>git add .</w:t>
      </w:r>
    </w:p>
    <w:p w14:paraId="0AFCF014" w14:textId="77777777" w:rsidR="00344C47" w:rsidRPr="00344C47" w:rsidRDefault="00344C47" w:rsidP="00344C47">
      <w:pPr>
        <w:spacing w:after="0"/>
        <w:jc w:val="left"/>
        <w:rPr>
          <w:rFonts w:ascii="Consolas" w:hAnsi="Consolas"/>
          <w:sz w:val="20"/>
        </w:rPr>
      </w:pPr>
      <w:r w:rsidRPr="00344C47">
        <w:rPr>
          <w:rFonts w:ascii="Consolas" w:hAnsi="Consolas"/>
          <w:sz w:val="20"/>
        </w:rPr>
        <w:t>git commit -m "Fourth line added to the code (while on sandbox)"</w:t>
      </w:r>
    </w:p>
    <w:p w14:paraId="2492E2E5" w14:textId="77777777" w:rsidR="00344C47" w:rsidRPr="00344C47" w:rsidRDefault="00344C47" w:rsidP="00344C47">
      <w:pPr>
        <w:spacing w:after="0"/>
        <w:jc w:val="left"/>
        <w:rPr>
          <w:rFonts w:ascii="Consolas" w:hAnsi="Consolas"/>
          <w:sz w:val="20"/>
        </w:rPr>
      </w:pPr>
    </w:p>
    <w:p w14:paraId="32172470" w14:textId="77777777" w:rsidR="00344C47" w:rsidRPr="00344C47" w:rsidRDefault="00344C47" w:rsidP="00344C47">
      <w:pPr>
        <w:spacing w:after="0"/>
        <w:jc w:val="left"/>
        <w:rPr>
          <w:rFonts w:ascii="Consolas" w:hAnsi="Consolas"/>
          <w:sz w:val="20"/>
        </w:rPr>
      </w:pPr>
      <w:r w:rsidRPr="00344C47">
        <w:rPr>
          <w:rFonts w:ascii="Consolas" w:hAnsi="Consolas"/>
          <w:sz w:val="20"/>
        </w:rPr>
        <w:t>echo Line 5 added &gt;&gt; mycode.txt</w:t>
      </w:r>
    </w:p>
    <w:p w14:paraId="3CDDADD6" w14:textId="77777777" w:rsidR="00344C47" w:rsidRPr="00344C47" w:rsidRDefault="00344C47" w:rsidP="00344C47">
      <w:pPr>
        <w:spacing w:after="0"/>
        <w:jc w:val="left"/>
        <w:rPr>
          <w:rFonts w:ascii="Consolas" w:hAnsi="Consolas"/>
          <w:sz w:val="20"/>
        </w:rPr>
      </w:pPr>
      <w:r w:rsidRPr="00344C47">
        <w:rPr>
          <w:rFonts w:ascii="Consolas" w:hAnsi="Consolas"/>
          <w:sz w:val="20"/>
        </w:rPr>
        <w:t>git add .</w:t>
      </w:r>
    </w:p>
    <w:p w14:paraId="1F62B9B8" w14:textId="77777777" w:rsidR="00344C47" w:rsidRPr="00344C47" w:rsidRDefault="00344C47" w:rsidP="00344C47">
      <w:pPr>
        <w:spacing w:after="0"/>
        <w:jc w:val="left"/>
        <w:rPr>
          <w:rFonts w:ascii="Consolas" w:hAnsi="Consolas"/>
          <w:sz w:val="20"/>
        </w:rPr>
      </w:pPr>
      <w:r w:rsidRPr="00344C47">
        <w:rPr>
          <w:rFonts w:ascii="Consolas" w:hAnsi="Consolas"/>
          <w:sz w:val="20"/>
        </w:rPr>
        <w:t>git commit -m "Fifth line added to the code (while on sandbox)"</w:t>
      </w:r>
    </w:p>
    <w:p w14:paraId="297B8C8E" w14:textId="77777777" w:rsidR="00344C47" w:rsidRPr="00344C47" w:rsidRDefault="00344C47" w:rsidP="00344C47">
      <w:pPr>
        <w:spacing w:after="0"/>
        <w:jc w:val="left"/>
        <w:rPr>
          <w:rFonts w:ascii="Consolas" w:hAnsi="Consolas"/>
          <w:sz w:val="20"/>
        </w:rPr>
      </w:pPr>
    </w:p>
    <w:p w14:paraId="03CBECB8" w14:textId="77777777" w:rsidR="00344C47" w:rsidRPr="00344C47" w:rsidRDefault="00344C47" w:rsidP="00344C47">
      <w:pPr>
        <w:spacing w:after="0"/>
        <w:jc w:val="left"/>
        <w:rPr>
          <w:rFonts w:ascii="Consolas" w:hAnsi="Consolas"/>
          <w:sz w:val="20"/>
        </w:rPr>
      </w:pPr>
      <w:r w:rsidRPr="00344C47">
        <w:rPr>
          <w:rFonts w:ascii="Consolas" w:hAnsi="Consolas"/>
          <w:sz w:val="20"/>
        </w:rPr>
        <w:t>:: I like the code I've been trying in the sandbox, so let's merge</w:t>
      </w:r>
    </w:p>
    <w:p w14:paraId="41450D1C" w14:textId="77777777" w:rsidR="00344C47" w:rsidRPr="00344C47" w:rsidRDefault="00344C47" w:rsidP="00344C47">
      <w:pPr>
        <w:spacing w:after="0"/>
        <w:jc w:val="left"/>
        <w:rPr>
          <w:rFonts w:ascii="Consolas" w:hAnsi="Consolas"/>
          <w:sz w:val="20"/>
        </w:rPr>
      </w:pPr>
      <w:r w:rsidRPr="00344C47">
        <w:rPr>
          <w:rFonts w:ascii="Consolas" w:hAnsi="Consolas"/>
          <w:sz w:val="20"/>
        </w:rPr>
        <w:t>:: it into the master branch</w:t>
      </w:r>
    </w:p>
    <w:p w14:paraId="1114C2D7" w14:textId="77777777" w:rsidR="00344C47" w:rsidRPr="00344C47" w:rsidRDefault="00344C47" w:rsidP="00344C47">
      <w:pPr>
        <w:spacing w:after="0"/>
        <w:jc w:val="left"/>
        <w:rPr>
          <w:rFonts w:ascii="Consolas" w:hAnsi="Consolas"/>
          <w:sz w:val="20"/>
        </w:rPr>
      </w:pPr>
    </w:p>
    <w:p w14:paraId="64837983" w14:textId="77777777" w:rsidR="00344C47" w:rsidRPr="00344C47" w:rsidRDefault="00344C47" w:rsidP="00344C47">
      <w:pPr>
        <w:spacing w:after="0"/>
        <w:jc w:val="left"/>
        <w:rPr>
          <w:rFonts w:ascii="Consolas" w:hAnsi="Consolas"/>
          <w:sz w:val="20"/>
        </w:rPr>
      </w:pPr>
      <w:r w:rsidRPr="00344C47">
        <w:rPr>
          <w:rFonts w:ascii="Consolas" w:hAnsi="Consolas"/>
          <w:sz w:val="20"/>
        </w:rPr>
        <w:t>git checkout master</w:t>
      </w:r>
    </w:p>
    <w:p w14:paraId="6B3E882B" w14:textId="22D97467" w:rsidR="00F84542" w:rsidRPr="00344C47" w:rsidRDefault="00344C47" w:rsidP="00344C47">
      <w:pPr>
        <w:spacing w:after="0"/>
        <w:jc w:val="left"/>
        <w:rPr>
          <w:rFonts w:ascii="Consolas" w:hAnsi="Consolas"/>
          <w:sz w:val="20"/>
        </w:rPr>
      </w:pPr>
      <w:r w:rsidRPr="00344C47">
        <w:rPr>
          <w:rFonts w:ascii="Consolas" w:hAnsi="Consolas"/>
          <w:sz w:val="20"/>
        </w:rPr>
        <w:t>git merge --no-ff sandbox -m "Merging sandbox into master"</w:t>
      </w:r>
    </w:p>
    <w:p w14:paraId="55A4B1E8" w14:textId="77777777" w:rsidR="00F84542" w:rsidRPr="00D36139" w:rsidRDefault="00F84542" w:rsidP="00AF6E64"/>
    <w:p w14:paraId="304857D3" w14:textId="77777777" w:rsidR="00E8607E" w:rsidRDefault="00E8607E">
      <w:pPr>
        <w:spacing w:after="160" w:line="259" w:lineRule="auto"/>
        <w:jc w:val="left"/>
        <w:rPr>
          <w:rFonts w:ascii="Calibri" w:eastAsiaTheme="majorEastAsia" w:hAnsi="Calibri" w:cstheme="majorBidi"/>
          <w:b/>
          <w:sz w:val="28"/>
          <w:szCs w:val="32"/>
        </w:rPr>
      </w:pPr>
      <w:r>
        <w:br w:type="page"/>
      </w:r>
    </w:p>
    <w:p w14:paraId="650070DA" w14:textId="123C59A9" w:rsidR="00D46E76" w:rsidRDefault="008B7508" w:rsidP="00AF60A6">
      <w:pPr>
        <w:pStyle w:val="NumberedHeading1"/>
      </w:pPr>
      <w:r>
        <w:lastRenderedPageBreak/>
        <w:t>Using</w:t>
      </w:r>
      <w:r w:rsidR="00D46E76">
        <w:t xml:space="preserve"> Git</w:t>
      </w:r>
      <w:r>
        <w:t xml:space="preserve"> in</w:t>
      </w:r>
      <w:r w:rsidR="00AF60A6">
        <w:t xml:space="preserve"> a Team Setting</w:t>
      </w:r>
    </w:p>
    <w:p w14:paraId="1B79C4BA" w14:textId="77777777" w:rsidR="00F93BB0" w:rsidRDefault="00F93BB0" w:rsidP="00F93BB0"/>
    <w:p w14:paraId="26A27EA4" w14:textId="4EE89768" w:rsidR="00993575" w:rsidRDefault="00993575" w:rsidP="00993575">
      <w:r>
        <w:t>The following batch file generates an example to illustrate collaboration using Git. Ignore for now, I will explain in the class.</w:t>
      </w:r>
    </w:p>
    <w:p w14:paraId="2B2ADE64" w14:textId="77777777" w:rsidR="00993575" w:rsidRDefault="00993575" w:rsidP="00F93BB0"/>
    <w:p w14:paraId="7C983F99" w14:textId="77777777" w:rsidR="00993575" w:rsidRPr="00B27FAB" w:rsidRDefault="00993575" w:rsidP="00B27FAB">
      <w:pPr>
        <w:spacing w:after="0"/>
        <w:jc w:val="left"/>
        <w:rPr>
          <w:rFonts w:ascii="Consolas" w:hAnsi="Consolas"/>
          <w:sz w:val="20"/>
        </w:rPr>
      </w:pPr>
      <w:r w:rsidRPr="00B27FAB">
        <w:rPr>
          <w:rFonts w:ascii="Consolas" w:hAnsi="Consolas"/>
          <w:sz w:val="20"/>
        </w:rPr>
        <w:t>:: =============================================================================</w:t>
      </w:r>
    </w:p>
    <w:p w14:paraId="77CCB941" w14:textId="77777777" w:rsidR="00993575" w:rsidRPr="00B27FAB" w:rsidRDefault="00993575" w:rsidP="00B27FAB">
      <w:pPr>
        <w:spacing w:after="0"/>
        <w:jc w:val="left"/>
        <w:rPr>
          <w:rFonts w:ascii="Consolas" w:hAnsi="Consolas"/>
          <w:sz w:val="20"/>
        </w:rPr>
      </w:pPr>
      <w:r w:rsidRPr="00B27FAB">
        <w:rPr>
          <w:rFonts w:ascii="Consolas" w:hAnsi="Consolas"/>
          <w:sz w:val="20"/>
        </w:rPr>
        <w:t>:: COLLABORATION USING GIT</w:t>
      </w:r>
    </w:p>
    <w:p w14:paraId="03EBE961"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0C64DDF9" w14:textId="77777777" w:rsidR="00993575" w:rsidRPr="00B27FAB" w:rsidRDefault="00993575" w:rsidP="00B27FAB">
      <w:pPr>
        <w:spacing w:after="0"/>
        <w:jc w:val="left"/>
        <w:rPr>
          <w:rFonts w:ascii="Consolas" w:hAnsi="Consolas"/>
          <w:sz w:val="20"/>
        </w:rPr>
      </w:pPr>
      <w:r w:rsidRPr="00B27FAB">
        <w:rPr>
          <w:rFonts w:ascii="Consolas" w:hAnsi="Consolas"/>
          <w:sz w:val="20"/>
        </w:rPr>
        <w:t xml:space="preserve">:: This is a Microsoft batch file containing a sequence of commands that </w:t>
      </w:r>
    </w:p>
    <w:p w14:paraId="14A4419F" w14:textId="77777777" w:rsidR="00993575" w:rsidRPr="00B27FAB" w:rsidRDefault="00993575" w:rsidP="00B27FAB">
      <w:pPr>
        <w:spacing w:after="0"/>
        <w:jc w:val="left"/>
        <w:rPr>
          <w:rFonts w:ascii="Consolas" w:hAnsi="Consolas"/>
          <w:sz w:val="20"/>
        </w:rPr>
      </w:pPr>
      <w:r w:rsidRPr="00B27FAB">
        <w:rPr>
          <w:rFonts w:ascii="Consolas" w:hAnsi="Consolas"/>
          <w:sz w:val="20"/>
        </w:rPr>
        <w:t xml:space="preserve">:: simulate  a collaborative workflow when developing a computer code and </w:t>
      </w:r>
    </w:p>
    <w:p w14:paraId="7C763205" w14:textId="77777777" w:rsidR="00993575" w:rsidRPr="00B27FAB" w:rsidRDefault="00993575" w:rsidP="00B27FAB">
      <w:pPr>
        <w:spacing w:after="0"/>
        <w:jc w:val="left"/>
        <w:rPr>
          <w:rFonts w:ascii="Consolas" w:hAnsi="Consolas"/>
          <w:sz w:val="20"/>
        </w:rPr>
      </w:pPr>
      <w:r w:rsidRPr="00B27FAB">
        <w:rPr>
          <w:rFonts w:ascii="Consolas" w:hAnsi="Consolas"/>
          <w:sz w:val="20"/>
        </w:rPr>
        <w:t>:: tracking the development using a Git command-line interface (e.g., Git Bash).</w:t>
      </w:r>
    </w:p>
    <w:p w14:paraId="5D69F209"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447725CD" w14:textId="77777777" w:rsidR="00993575" w:rsidRPr="00B27FAB" w:rsidRDefault="00993575" w:rsidP="00B27FAB">
      <w:pPr>
        <w:spacing w:after="0"/>
        <w:jc w:val="left"/>
        <w:rPr>
          <w:rFonts w:ascii="Consolas" w:hAnsi="Consolas"/>
          <w:sz w:val="20"/>
        </w:rPr>
      </w:pPr>
      <w:r w:rsidRPr="00B27FAB">
        <w:rPr>
          <w:rFonts w:ascii="Consolas" w:hAnsi="Consolas"/>
          <w:sz w:val="20"/>
        </w:rPr>
        <w:t>:: This batch file is also executable in its entirety:</w:t>
      </w:r>
    </w:p>
    <w:p w14:paraId="29F1FDD8"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43A40F2D" w14:textId="77777777" w:rsidR="00993575" w:rsidRPr="00B27FAB" w:rsidRDefault="00993575" w:rsidP="00B27FAB">
      <w:pPr>
        <w:spacing w:after="0"/>
        <w:jc w:val="left"/>
        <w:rPr>
          <w:rFonts w:ascii="Consolas" w:hAnsi="Consolas"/>
          <w:sz w:val="20"/>
        </w:rPr>
      </w:pPr>
      <w:r w:rsidRPr="00B27FAB">
        <w:rPr>
          <w:rFonts w:ascii="Consolas" w:hAnsi="Consolas"/>
          <w:sz w:val="20"/>
        </w:rPr>
        <w:t>:: (a) In Windows Explorer, either double-click on the file,</w:t>
      </w:r>
    </w:p>
    <w:p w14:paraId="07E704AC" w14:textId="77777777" w:rsidR="00993575" w:rsidRPr="00B27FAB" w:rsidRDefault="00993575" w:rsidP="00B27FAB">
      <w:pPr>
        <w:spacing w:after="0"/>
        <w:jc w:val="left"/>
        <w:rPr>
          <w:rFonts w:ascii="Consolas" w:hAnsi="Consolas"/>
          <w:sz w:val="20"/>
        </w:rPr>
      </w:pPr>
      <w:r w:rsidRPr="00B27FAB">
        <w:rPr>
          <w:rFonts w:ascii="Consolas" w:hAnsi="Consolas"/>
          <w:sz w:val="20"/>
        </w:rPr>
        <w:t>::     or right-click and choose "Run".</w:t>
      </w:r>
    </w:p>
    <w:p w14:paraId="44AAED5C"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6C60C912" w14:textId="77777777" w:rsidR="00993575" w:rsidRPr="00B27FAB" w:rsidRDefault="00993575" w:rsidP="00B27FAB">
      <w:pPr>
        <w:spacing w:after="0"/>
        <w:jc w:val="left"/>
        <w:rPr>
          <w:rFonts w:ascii="Consolas" w:hAnsi="Consolas"/>
          <w:sz w:val="20"/>
        </w:rPr>
      </w:pPr>
      <w:r w:rsidRPr="00B27FAB">
        <w:rPr>
          <w:rFonts w:ascii="Consolas" w:hAnsi="Consolas"/>
          <w:sz w:val="20"/>
        </w:rPr>
        <w:t>:: (b) In Command Prompt, navigate to the directory with this file (use "cd")</w:t>
      </w:r>
    </w:p>
    <w:p w14:paraId="580EB1E5" w14:textId="77777777" w:rsidR="00993575" w:rsidRPr="00B27FAB" w:rsidRDefault="00993575" w:rsidP="00B27FAB">
      <w:pPr>
        <w:spacing w:after="0"/>
        <w:jc w:val="left"/>
        <w:rPr>
          <w:rFonts w:ascii="Consolas" w:hAnsi="Consolas"/>
          <w:sz w:val="20"/>
        </w:rPr>
      </w:pPr>
      <w:r w:rsidRPr="00B27FAB">
        <w:rPr>
          <w:rFonts w:ascii="Consolas" w:hAnsi="Consolas"/>
          <w:sz w:val="20"/>
        </w:rPr>
        <w:t>::     and then execute: git_cmd.bat</w:t>
      </w:r>
    </w:p>
    <w:p w14:paraId="46CB8FDC"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0A5AB375" w14:textId="77777777" w:rsidR="00993575" w:rsidRPr="00B27FAB" w:rsidRDefault="00993575" w:rsidP="00B27FAB">
      <w:pPr>
        <w:spacing w:after="0"/>
        <w:jc w:val="left"/>
        <w:rPr>
          <w:rFonts w:ascii="Consolas" w:hAnsi="Consolas"/>
          <w:sz w:val="20"/>
        </w:rPr>
      </w:pPr>
      <w:r w:rsidRPr="00B27FAB">
        <w:rPr>
          <w:rFonts w:ascii="Consolas" w:hAnsi="Consolas"/>
          <w:sz w:val="20"/>
        </w:rPr>
        <w:t>:: (c) In Git Bash, navigate to the directory with this file (use "cd")</w:t>
      </w:r>
    </w:p>
    <w:p w14:paraId="54A33C63" w14:textId="77777777" w:rsidR="00993575" w:rsidRPr="00B27FAB" w:rsidRDefault="00993575" w:rsidP="00B27FAB">
      <w:pPr>
        <w:spacing w:after="0"/>
        <w:jc w:val="left"/>
        <w:rPr>
          <w:rFonts w:ascii="Consolas" w:hAnsi="Consolas"/>
          <w:sz w:val="20"/>
        </w:rPr>
      </w:pPr>
      <w:r w:rsidRPr="00B27FAB">
        <w:rPr>
          <w:rFonts w:ascii="Consolas" w:hAnsi="Consolas"/>
          <w:sz w:val="20"/>
        </w:rPr>
        <w:t>::     and then execute: ./git_cmd.bat</w:t>
      </w:r>
    </w:p>
    <w:p w14:paraId="1550743D"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4A880C92" w14:textId="77777777" w:rsidR="00993575" w:rsidRPr="00B27FAB" w:rsidRDefault="00993575" w:rsidP="00B27FAB">
      <w:pPr>
        <w:spacing w:after="0"/>
        <w:jc w:val="left"/>
        <w:rPr>
          <w:rFonts w:ascii="Consolas" w:hAnsi="Consolas"/>
          <w:sz w:val="20"/>
        </w:rPr>
      </w:pPr>
      <w:r w:rsidRPr="00B27FAB">
        <w:rPr>
          <w:rFonts w:ascii="Consolas" w:hAnsi="Consolas"/>
          <w:sz w:val="20"/>
        </w:rPr>
        <w:t>:: Note: The script appears to be case-insensitive</w:t>
      </w:r>
    </w:p>
    <w:p w14:paraId="605710A8"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0726F226" w14:textId="77777777" w:rsidR="00993575" w:rsidRPr="00B27FAB" w:rsidRDefault="00993575" w:rsidP="00B27FAB">
      <w:pPr>
        <w:spacing w:after="0"/>
        <w:jc w:val="left"/>
        <w:rPr>
          <w:rFonts w:ascii="Consolas" w:hAnsi="Consolas"/>
          <w:sz w:val="20"/>
        </w:rPr>
      </w:pPr>
      <w:r w:rsidRPr="00B27FAB">
        <w:rPr>
          <w:rFonts w:ascii="Consolas" w:hAnsi="Consolas"/>
          <w:sz w:val="20"/>
        </w:rPr>
        <w:t>:: Microsoft OS commands (good old MS-DOS :)</w:t>
      </w:r>
    </w:p>
    <w:p w14:paraId="7C244B9B" w14:textId="77777777" w:rsidR="00993575" w:rsidRPr="00B27FAB" w:rsidRDefault="00993575" w:rsidP="00B27FAB">
      <w:pPr>
        <w:spacing w:after="0"/>
        <w:jc w:val="left"/>
        <w:rPr>
          <w:rFonts w:ascii="Consolas" w:hAnsi="Consolas"/>
          <w:sz w:val="20"/>
        </w:rPr>
      </w:pPr>
      <w:r w:rsidRPr="00B27FAB">
        <w:rPr>
          <w:rFonts w:ascii="Consolas" w:hAnsi="Consolas"/>
          <w:sz w:val="20"/>
        </w:rPr>
        <w:t>:: mkdir = make a new directory (i.e., create a new directory)</w:t>
      </w:r>
    </w:p>
    <w:p w14:paraId="1775752B" w14:textId="77777777" w:rsidR="00993575" w:rsidRPr="00B27FAB" w:rsidRDefault="00993575" w:rsidP="00B27FAB">
      <w:pPr>
        <w:spacing w:after="0"/>
        <w:jc w:val="left"/>
        <w:rPr>
          <w:rFonts w:ascii="Consolas" w:hAnsi="Consolas"/>
          <w:sz w:val="20"/>
        </w:rPr>
      </w:pPr>
      <w:r w:rsidRPr="00B27FAB">
        <w:rPr>
          <w:rFonts w:ascii="Consolas" w:hAnsi="Consolas"/>
          <w:sz w:val="20"/>
        </w:rPr>
        <w:t>:: cd    = change directory (move from the current directory to another one)</w:t>
      </w:r>
    </w:p>
    <w:p w14:paraId="101CAFD7" w14:textId="77777777" w:rsidR="00993575" w:rsidRPr="00B27FAB" w:rsidRDefault="00993575" w:rsidP="00B27FAB">
      <w:pPr>
        <w:spacing w:after="0"/>
        <w:jc w:val="left"/>
        <w:rPr>
          <w:rFonts w:ascii="Consolas" w:hAnsi="Consolas"/>
          <w:sz w:val="20"/>
        </w:rPr>
      </w:pPr>
      <w:r w:rsidRPr="00B27FAB">
        <w:rPr>
          <w:rFonts w:ascii="Consolas" w:hAnsi="Consolas"/>
          <w:sz w:val="20"/>
        </w:rPr>
        <w:t>::</w:t>
      </w:r>
    </w:p>
    <w:p w14:paraId="37928DF1" w14:textId="77777777" w:rsidR="00993575" w:rsidRPr="00B27FAB" w:rsidRDefault="00993575" w:rsidP="00B27FAB">
      <w:pPr>
        <w:spacing w:after="0"/>
        <w:jc w:val="left"/>
        <w:rPr>
          <w:rFonts w:ascii="Consolas" w:hAnsi="Consolas"/>
          <w:sz w:val="20"/>
        </w:rPr>
      </w:pPr>
      <w:r w:rsidRPr="00B27FAB">
        <w:rPr>
          <w:rFonts w:ascii="Consolas" w:hAnsi="Consolas"/>
          <w:sz w:val="20"/>
        </w:rPr>
        <w:t>:: Git commands</w:t>
      </w:r>
    </w:p>
    <w:p w14:paraId="0C5C314B" w14:textId="77777777" w:rsidR="00993575" w:rsidRPr="00B27FAB" w:rsidRDefault="00993575" w:rsidP="00B27FAB">
      <w:pPr>
        <w:spacing w:after="0"/>
        <w:jc w:val="left"/>
        <w:rPr>
          <w:rFonts w:ascii="Consolas" w:hAnsi="Consolas"/>
          <w:sz w:val="20"/>
        </w:rPr>
      </w:pPr>
    </w:p>
    <w:p w14:paraId="47DBBC73" w14:textId="77777777" w:rsidR="00993575" w:rsidRPr="00B27FAB" w:rsidRDefault="00993575" w:rsidP="00B27FAB">
      <w:pPr>
        <w:spacing w:after="0"/>
        <w:jc w:val="left"/>
        <w:rPr>
          <w:rFonts w:ascii="Consolas" w:hAnsi="Consolas"/>
          <w:sz w:val="20"/>
        </w:rPr>
      </w:pPr>
    </w:p>
    <w:p w14:paraId="53D95614" w14:textId="77777777" w:rsidR="00993575" w:rsidRPr="00B27FAB" w:rsidRDefault="00993575" w:rsidP="00B27FAB">
      <w:pPr>
        <w:spacing w:after="0"/>
        <w:jc w:val="left"/>
        <w:rPr>
          <w:rFonts w:ascii="Consolas" w:hAnsi="Consolas"/>
          <w:sz w:val="20"/>
        </w:rPr>
      </w:pPr>
      <w:r w:rsidRPr="00B27FAB">
        <w:rPr>
          <w:rFonts w:ascii="Consolas" w:hAnsi="Consolas"/>
          <w:sz w:val="20"/>
        </w:rPr>
        <w:t>:: (1)</w:t>
      </w:r>
    </w:p>
    <w:p w14:paraId="53C80FFC" w14:textId="77777777" w:rsidR="00993575" w:rsidRPr="00B27FAB" w:rsidRDefault="00993575" w:rsidP="00B27FAB">
      <w:pPr>
        <w:spacing w:after="0"/>
        <w:jc w:val="left"/>
        <w:rPr>
          <w:rFonts w:ascii="Consolas" w:hAnsi="Consolas"/>
          <w:sz w:val="20"/>
        </w:rPr>
      </w:pPr>
    </w:p>
    <w:p w14:paraId="3D1A24C4" w14:textId="77777777" w:rsidR="00993575" w:rsidRPr="00B27FAB" w:rsidRDefault="00993575" w:rsidP="00B27FAB">
      <w:pPr>
        <w:spacing w:after="0"/>
        <w:jc w:val="left"/>
        <w:rPr>
          <w:rFonts w:ascii="Consolas" w:hAnsi="Consolas"/>
          <w:sz w:val="20"/>
        </w:rPr>
      </w:pPr>
      <w:r w:rsidRPr="00B27FAB">
        <w:rPr>
          <w:rFonts w:ascii="Consolas" w:hAnsi="Consolas"/>
          <w:sz w:val="20"/>
        </w:rPr>
        <w:t>cd "C:\Users\kucer\Dropbox\Apps\Git\Git_test"</w:t>
      </w:r>
    </w:p>
    <w:p w14:paraId="2F015476" w14:textId="77777777" w:rsidR="00993575" w:rsidRPr="00B27FAB" w:rsidRDefault="00993575" w:rsidP="00B27FAB">
      <w:pPr>
        <w:spacing w:after="0"/>
        <w:jc w:val="left"/>
        <w:rPr>
          <w:rFonts w:ascii="Consolas" w:hAnsi="Consolas"/>
          <w:sz w:val="20"/>
        </w:rPr>
      </w:pPr>
      <w:r w:rsidRPr="00B27FAB">
        <w:rPr>
          <w:rFonts w:ascii="Consolas" w:hAnsi="Consolas"/>
          <w:sz w:val="20"/>
        </w:rPr>
        <w:t>git init --bare Testproject.git</w:t>
      </w:r>
    </w:p>
    <w:p w14:paraId="611203DD" w14:textId="77777777" w:rsidR="00993575" w:rsidRPr="00B27FAB" w:rsidRDefault="00993575" w:rsidP="00B27FAB">
      <w:pPr>
        <w:spacing w:after="0"/>
        <w:jc w:val="left"/>
        <w:rPr>
          <w:rFonts w:ascii="Consolas" w:hAnsi="Consolas"/>
          <w:sz w:val="20"/>
        </w:rPr>
      </w:pPr>
    </w:p>
    <w:p w14:paraId="0B2B1CB1" w14:textId="77777777" w:rsidR="00993575" w:rsidRPr="00B27FAB" w:rsidRDefault="00993575" w:rsidP="00B27FAB">
      <w:pPr>
        <w:spacing w:after="0"/>
        <w:jc w:val="left"/>
        <w:rPr>
          <w:rFonts w:ascii="Consolas" w:hAnsi="Consolas"/>
          <w:sz w:val="20"/>
        </w:rPr>
      </w:pPr>
      <w:r w:rsidRPr="00B27FAB">
        <w:rPr>
          <w:rFonts w:ascii="Consolas" w:hAnsi="Consolas"/>
          <w:sz w:val="20"/>
        </w:rPr>
        <w:t>:: (2)</w:t>
      </w:r>
    </w:p>
    <w:p w14:paraId="0FF858E4" w14:textId="77777777" w:rsidR="00993575" w:rsidRPr="00B27FAB" w:rsidRDefault="00993575" w:rsidP="00B27FAB">
      <w:pPr>
        <w:spacing w:after="0"/>
        <w:jc w:val="left"/>
        <w:rPr>
          <w:rFonts w:ascii="Consolas" w:hAnsi="Consolas"/>
          <w:sz w:val="20"/>
        </w:rPr>
      </w:pPr>
    </w:p>
    <w:p w14:paraId="4576EB35" w14:textId="77777777" w:rsidR="00993575" w:rsidRPr="00B27FAB" w:rsidRDefault="00993575" w:rsidP="00B27FAB">
      <w:pPr>
        <w:spacing w:after="0"/>
        <w:jc w:val="left"/>
        <w:rPr>
          <w:rFonts w:ascii="Consolas" w:hAnsi="Consolas"/>
          <w:sz w:val="20"/>
        </w:rPr>
      </w:pPr>
      <w:r w:rsidRPr="00B27FAB">
        <w:rPr>
          <w:rFonts w:ascii="Consolas" w:hAnsi="Consolas"/>
          <w:sz w:val="20"/>
        </w:rPr>
        <w:t>mkdir "C:\Users\kucer\Dropbox\Apps\Git\Git_test\Developer_A"</w:t>
      </w:r>
    </w:p>
    <w:p w14:paraId="7E2A3BEC" w14:textId="77777777" w:rsidR="00993575" w:rsidRPr="00B27FAB" w:rsidRDefault="00993575" w:rsidP="00B27FAB">
      <w:pPr>
        <w:spacing w:after="0"/>
        <w:jc w:val="left"/>
        <w:rPr>
          <w:rFonts w:ascii="Consolas" w:hAnsi="Consolas"/>
          <w:sz w:val="20"/>
        </w:rPr>
      </w:pPr>
      <w:r w:rsidRPr="00B27FAB">
        <w:rPr>
          <w:rFonts w:ascii="Consolas" w:hAnsi="Consolas"/>
          <w:sz w:val="20"/>
        </w:rPr>
        <w:t>cd "C:\Users\kucer\Dropbox\Apps\Git\Git_test\Developer_A"</w:t>
      </w:r>
    </w:p>
    <w:p w14:paraId="3549CD9D" w14:textId="77777777" w:rsidR="00993575" w:rsidRPr="00B27FAB" w:rsidRDefault="00993575" w:rsidP="00B27FAB">
      <w:pPr>
        <w:spacing w:after="0"/>
        <w:jc w:val="left"/>
        <w:rPr>
          <w:rFonts w:ascii="Consolas" w:hAnsi="Consolas"/>
          <w:sz w:val="20"/>
        </w:rPr>
      </w:pPr>
      <w:r w:rsidRPr="00B27FAB">
        <w:rPr>
          <w:rFonts w:ascii="Consolas" w:hAnsi="Consolas"/>
          <w:sz w:val="20"/>
        </w:rPr>
        <w:t>git clone "C:\Users\kucer\Dropbox\Apps\Git\Git_test\Testproject.git"</w:t>
      </w:r>
    </w:p>
    <w:p w14:paraId="6B61C3B1" w14:textId="77777777" w:rsidR="00993575" w:rsidRPr="00B27FAB" w:rsidRDefault="00993575" w:rsidP="00B27FAB">
      <w:pPr>
        <w:spacing w:after="0"/>
        <w:jc w:val="left"/>
        <w:rPr>
          <w:rFonts w:ascii="Consolas" w:hAnsi="Consolas"/>
          <w:sz w:val="20"/>
        </w:rPr>
      </w:pPr>
    </w:p>
    <w:p w14:paraId="209D5E54" w14:textId="77777777" w:rsidR="00993575" w:rsidRPr="00B27FAB" w:rsidRDefault="00993575" w:rsidP="00B27FAB">
      <w:pPr>
        <w:spacing w:after="0"/>
        <w:jc w:val="left"/>
        <w:rPr>
          <w:rFonts w:ascii="Consolas" w:hAnsi="Consolas"/>
          <w:sz w:val="20"/>
        </w:rPr>
      </w:pPr>
      <w:r w:rsidRPr="00B27FAB">
        <w:rPr>
          <w:rFonts w:ascii="Consolas" w:hAnsi="Consolas"/>
          <w:sz w:val="20"/>
        </w:rPr>
        <w:t>mkdir "C:\Users\kucer\Dropbox\Apps\Git\Git_test\Developer_B"</w:t>
      </w:r>
    </w:p>
    <w:p w14:paraId="50388E43" w14:textId="77777777" w:rsidR="00993575" w:rsidRPr="00B27FAB" w:rsidRDefault="00993575" w:rsidP="00B27FAB">
      <w:pPr>
        <w:spacing w:after="0"/>
        <w:jc w:val="left"/>
        <w:rPr>
          <w:rFonts w:ascii="Consolas" w:hAnsi="Consolas"/>
          <w:sz w:val="20"/>
        </w:rPr>
      </w:pPr>
      <w:r w:rsidRPr="00B27FAB">
        <w:rPr>
          <w:rFonts w:ascii="Consolas" w:hAnsi="Consolas"/>
          <w:sz w:val="20"/>
        </w:rPr>
        <w:t>cd "C:\Users\kucer\Dropbox\Apps\Git\Git_test\Developer_B"</w:t>
      </w:r>
    </w:p>
    <w:p w14:paraId="24B680B3" w14:textId="77777777" w:rsidR="00993575" w:rsidRPr="00B27FAB" w:rsidRDefault="00993575" w:rsidP="00B27FAB">
      <w:pPr>
        <w:spacing w:after="0"/>
        <w:jc w:val="left"/>
        <w:rPr>
          <w:rFonts w:ascii="Consolas" w:hAnsi="Consolas"/>
          <w:sz w:val="20"/>
        </w:rPr>
      </w:pPr>
      <w:r w:rsidRPr="00B27FAB">
        <w:rPr>
          <w:rFonts w:ascii="Consolas" w:hAnsi="Consolas"/>
          <w:sz w:val="20"/>
        </w:rPr>
        <w:t>git clone "C:\Users\kucer\Dropbox\Apps\Git\Git_test\Testproject.git"</w:t>
      </w:r>
    </w:p>
    <w:p w14:paraId="08741D23" w14:textId="77777777" w:rsidR="00993575" w:rsidRPr="00B27FAB" w:rsidRDefault="00993575" w:rsidP="00B27FAB">
      <w:pPr>
        <w:spacing w:after="0"/>
        <w:jc w:val="left"/>
        <w:rPr>
          <w:rFonts w:ascii="Consolas" w:hAnsi="Consolas"/>
          <w:sz w:val="20"/>
        </w:rPr>
      </w:pPr>
    </w:p>
    <w:p w14:paraId="698E6D7A" w14:textId="77777777" w:rsidR="00993575" w:rsidRPr="00B27FAB" w:rsidRDefault="00993575" w:rsidP="00B27FAB">
      <w:pPr>
        <w:spacing w:after="0"/>
        <w:jc w:val="left"/>
        <w:rPr>
          <w:rFonts w:ascii="Consolas" w:hAnsi="Consolas"/>
          <w:sz w:val="20"/>
        </w:rPr>
      </w:pPr>
      <w:r w:rsidRPr="00B27FAB">
        <w:rPr>
          <w:rFonts w:ascii="Consolas" w:hAnsi="Consolas"/>
          <w:sz w:val="20"/>
        </w:rPr>
        <w:t>:: (3)</w:t>
      </w:r>
    </w:p>
    <w:p w14:paraId="180AD024" w14:textId="77777777" w:rsidR="00993575" w:rsidRPr="00B27FAB" w:rsidRDefault="00993575" w:rsidP="00B27FAB">
      <w:pPr>
        <w:spacing w:after="0"/>
        <w:jc w:val="left"/>
        <w:rPr>
          <w:rFonts w:ascii="Consolas" w:hAnsi="Consolas"/>
          <w:sz w:val="20"/>
        </w:rPr>
      </w:pPr>
    </w:p>
    <w:p w14:paraId="71DFC15A" w14:textId="77777777" w:rsidR="00993575" w:rsidRPr="00B27FAB" w:rsidRDefault="00993575" w:rsidP="00B27FAB">
      <w:pPr>
        <w:spacing w:after="0"/>
        <w:jc w:val="left"/>
        <w:rPr>
          <w:rFonts w:ascii="Consolas" w:hAnsi="Consolas"/>
          <w:sz w:val="20"/>
        </w:rPr>
      </w:pPr>
      <w:r w:rsidRPr="00B27FAB">
        <w:rPr>
          <w:rFonts w:ascii="Consolas" w:hAnsi="Consolas"/>
          <w:sz w:val="20"/>
        </w:rPr>
        <w:t>cd ..\Developer_A\Testproject</w:t>
      </w:r>
    </w:p>
    <w:p w14:paraId="30099674" w14:textId="77777777" w:rsidR="00993575" w:rsidRPr="00B27FAB" w:rsidRDefault="00993575" w:rsidP="00B27FAB">
      <w:pPr>
        <w:spacing w:after="0"/>
        <w:jc w:val="left"/>
        <w:rPr>
          <w:rFonts w:ascii="Consolas" w:hAnsi="Consolas"/>
          <w:sz w:val="20"/>
        </w:rPr>
      </w:pPr>
    </w:p>
    <w:p w14:paraId="7ADDA43F" w14:textId="77777777" w:rsidR="00993575" w:rsidRPr="00B27FAB" w:rsidRDefault="00993575" w:rsidP="00B27FAB">
      <w:pPr>
        <w:spacing w:after="0"/>
        <w:jc w:val="left"/>
        <w:rPr>
          <w:rFonts w:ascii="Consolas" w:hAnsi="Consolas"/>
          <w:sz w:val="20"/>
        </w:rPr>
      </w:pPr>
      <w:r w:rsidRPr="00B27FAB">
        <w:rPr>
          <w:rFonts w:ascii="Consolas" w:hAnsi="Consolas"/>
          <w:sz w:val="20"/>
        </w:rPr>
        <w:lastRenderedPageBreak/>
        <w:t>echo 'Nothing yet' &gt; readme.txt</w:t>
      </w:r>
    </w:p>
    <w:p w14:paraId="23F3095D" w14:textId="77777777" w:rsidR="00993575" w:rsidRPr="00B27FAB" w:rsidRDefault="00993575" w:rsidP="00B27FAB">
      <w:pPr>
        <w:spacing w:after="0"/>
        <w:jc w:val="left"/>
        <w:rPr>
          <w:rFonts w:ascii="Consolas" w:hAnsi="Consolas"/>
          <w:sz w:val="20"/>
        </w:rPr>
      </w:pPr>
    </w:p>
    <w:p w14:paraId="4C0559FB" w14:textId="3DBAEDA8" w:rsidR="00993575" w:rsidRPr="00B27FAB" w:rsidRDefault="00993575" w:rsidP="00B27FAB">
      <w:pPr>
        <w:spacing w:after="0"/>
        <w:jc w:val="left"/>
        <w:rPr>
          <w:rFonts w:ascii="Consolas" w:hAnsi="Consolas"/>
          <w:sz w:val="20"/>
        </w:rPr>
      </w:pPr>
      <w:r w:rsidRPr="00B27FAB">
        <w:rPr>
          <w:rFonts w:ascii="Consolas" w:hAnsi="Consolas"/>
          <w:sz w:val="20"/>
        </w:rPr>
        <w:t>:: From now on continue from Git GUI</w:t>
      </w:r>
    </w:p>
    <w:p w14:paraId="297CE0C0" w14:textId="77777777" w:rsidR="00F93BB0" w:rsidRDefault="00F93BB0" w:rsidP="00F93BB0"/>
    <w:p w14:paraId="3F38B006" w14:textId="77777777" w:rsidR="00F93BB0" w:rsidRDefault="00F93BB0" w:rsidP="00F93BB0"/>
    <w:p w14:paraId="7CC5AD65" w14:textId="77777777" w:rsidR="00F93BB0" w:rsidRPr="00F93BB0" w:rsidRDefault="00F93BB0" w:rsidP="00F93BB0"/>
    <w:sectPr w:rsidR="00F93BB0" w:rsidRPr="00F93BB0" w:rsidSect="002258DF">
      <w:footerReference w:type="default" r:id="rId28"/>
      <w:pgSz w:w="12240" w:h="15840" w:code="1"/>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145AF" w14:textId="77777777" w:rsidR="0042422A" w:rsidRDefault="0042422A" w:rsidP="00380A8A">
      <w:r>
        <w:separator/>
      </w:r>
    </w:p>
  </w:endnote>
  <w:endnote w:type="continuationSeparator" w:id="0">
    <w:p w14:paraId="07B7596D" w14:textId="77777777" w:rsidR="0042422A" w:rsidRDefault="0042422A" w:rsidP="00380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8B499" w14:textId="77777777" w:rsidR="008D5DE2" w:rsidRDefault="008D5DE2">
    <w:pPr>
      <w:pStyle w:val="Footer"/>
    </w:pPr>
    <w:r>
      <w:fldChar w:fldCharType="begin"/>
    </w:r>
    <w:r>
      <w:instrText xml:space="preserve"> PAGE   \* MERGEFORMAT </w:instrText>
    </w:r>
    <w:r>
      <w:fldChar w:fldCharType="separate"/>
    </w:r>
    <w:r w:rsidR="007233F9">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172724" w14:textId="77777777" w:rsidR="0042422A" w:rsidRDefault="0042422A" w:rsidP="00380A8A">
      <w:r>
        <w:separator/>
      </w:r>
    </w:p>
  </w:footnote>
  <w:footnote w:type="continuationSeparator" w:id="0">
    <w:p w14:paraId="37725AB4" w14:textId="77777777" w:rsidR="0042422A" w:rsidRDefault="0042422A" w:rsidP="00380A8A">
      <w:r>
        <w:continuationSeparator/>
      </w:r>
    </w:p>
  </w:footnote>
  <w:footnote w:id="1">
    <w:p w14:paraId="1F457F55" w14:textId="77777777" w:rsidR="00E352BD" w:rsidRPr="00E352BD" w:rsidRDefault="00E352BD">
      <w:pPr>
        <w:pStyle w:val="FootnoteText"/>
        <w:rPr>
          <w:lang w:val="en-US"/>
        </w:rPr>
      </w:pPr>
      <w:r>
        <w:rPr>
          <w:rStyle w:val="FootnoteReference"/>
        </w:rPr>
        <w:footnoteRef/>
      </w:r>
      <w:r>
        <w:t xml:space="preserve"> </w:t>
      </w:r>
      <w:r>
        <w:rPr>
          <w:lang w:val="en-US"/>
        </w:rPr>
        <w:t>Create an empty text file, e.g. using Notepad, and save it as "gitignore.txt". Rename the file to ".gitignore." (note the initial and closing periods). Once you click OK, the file will become ".gitignore" and you will still be able to edit as any other simple text file.</w:t>
      </w:r>
      <w:r w:rsidR="00E54F0B">
        <w:rPr>
          <w:lang w:val="en-US"/>
        </w:rPr>
        <w:t xml:space="preserve"> There is also an alternative way that uses Windows command line interface if you want to dig deeper.</w:t>
      </w:r>
    </w:p>
  </w:footnote>
  <w:footnote w:id="2">
    <w:p w14:paraId="4832A5F0" w14:textId="77777777" w:rsidR="000513D1" w:rsidRPr="000513D1" w:rsidRDefault="000513D1">
      <w:pPr>
        <w:pStyle w:val="FootnoteText"/>
        <w:rPr>
          <w:lang w:val="en-US"/>
        </w:rPr>
      </w:pPr>
      <w:r>
        <w:rPr>
          <w:rStyle w:val="FootnoteReference"/>
        </w:rPr>
        <w:footnoteRef/>
      </w:r>
      <w:r>
        <w:t xml:space="preserve"> </w:t>
      </w:r>
      <w:r>
        <w:rPr>
          <w:lang w:val="en-US"/>
        </w:rPr>
        <w:t>See &lt;add a reference here&gt; for details on the content of .gitignore.</w:t>
      </w:r>
    </w:p>
  </w:footnote>
  <w:footnote w:id="3">
    <w:p w14:paraId="5A14BBA8" w14:textId="77777777" w:rsidR="00E27B93" w:rsidRPr="00E27B93" w:rsidRDefault="00E27B93">
      <w:pPr>
        <w:pStyle w:val="FootnoteText"/>
        <w:rPr>
          <w:lang w:val="en-US"/>
        </w:rPr>
      </w:pPr>
      <w:r>
        <w:rPr>
          <w:rStyle w:val="FootnoteReference"/>
        </w:rPr>
        <w:footnoteRef/>
      </w:r>
      <w:r>
        <w:t xml:space="preserve"> </w:t>
      </w:r>
      <w:r>
        <w:rPr>
          <w:lang w:val="en-US"/>
        </w:rPr>
        <w:t>Note that to have any additions/changes to appear in Git GUI, you need to hit Rescan first.</w:t>
      </w:r>
      <w:r w:rsidR="00492467">
        <w:rPr>
          <w:lang w:val="en-US"/>
        </w:rPr>
        <w:t xml:space="preserve"> This will identify all files that have changed since the last commit in the Unstaged Changes window.</w:t>
      </w:r>
    </w:p>
  </w:footnote>
  <w:footnote w:id="4">
    <w:p w14:paraId="28F609B7" w14:textId="5448A523" w:rsidR="009D659C" w:rsidRPr="009D659C" w:rsidRDefault="009D659C">
      <w:pPr>
        <w:pStyle w:val="FootnoteText"/>
        <w:rPr>
          <w:lang w:val="en-US"/>
        </w:rPr>
      </w:pPr>
      <w:r>
        <w:rPr>
          <w:rStyle w:val="FootnoteReference"/>
        </w:rPr>
        <w:footnoteRef/>
      </w:r>
      <w:r>
        <w:t xml:space="preserve"> The sections and pieces of </w:t>
      </w:r>
      <w:r w:rsidR="000D28C2">
        <w:t>information</w:t>
      </w:r>
      <w:r>
        <w:t xml:space="preserve"> in the Git history window will be explained in the class.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D527F0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9EF1B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2B483737"/>
    <w:multiLevelType w:val="multilevel"/>
    <w:tmpl w:val="F05A2AE4"/>
    <w:lvl w:ilvl="0">
      <w:start w:val="1"/>
      <w:numFmt w:val="decimal"/>
      <w:pStyle w:val="ListNumb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C6311A9"/>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2AC734C"/>
    <w:multiLevelType w:val="multilevel"/>
    <w:tmpl w:val="002276C6"/>
    <w:lvl w:ilvl="0">
      <w:start w:val="1"/>
      <w:numFmt w:val="decimal"/>
      <w:pStyle w:val="NumberedHeading1"/>
      <w:lvlText w:val="%1"/>
      <w:lvlJc w:val="left"/>
      <w:pPr>
        <w:ind w:left="432" w:hanging="432"/>
      </w:pPr>
      <w:rPr>
        <w:rFonts w:hint="default"/>
      </w:rPr>
    </w:lvl>
    <w:lvl w:ilvl="1">
      <w:start w:val="1"/>
      <w:numFmt w:val="decimal"/>
      <w:pStyle w:val="NumberedHeading2"/>
      <w:lvlText w:val="%1.%2"/>
      <w:lvlJc w:val="left"/>
      <w:pPr>
        <w:ind w:left="576" w:hanging="576"/>
      </w:pPr>
      <w:rPr>
        <w:rFonts w:hint="default"/>
      </w:rPr>
    </w:lvl>
    <w:lvl w:ilvl="2">
      <w:start w:val="1"/>
      <w:numFmt w:val="decimal"/>
      <w:pStyle w:val="NumberedHeading3"/>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1"/>
  </w:num>
  <w:num w:numId="3">
    <w:abstractNumId w:val="0"/>
  </w:num>
  <w:num w:numId="4">
    <w:abstractNumId w:val="0"/>
  </w:num>
  <w:num w:numId="5">
    <w:abstractNumId w:val="1"/>
  </w:num>
  <w:num w:numId="6">
    <w:abstractNumId w:val="4"/>
  </w:num>
  <w:num w:numId="7">
    <w:abstractNumId w:val="3"/>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7E6"/>
    <w:rsid w:val="0000530D"/>
    <w:rsid w:val="00005BFC"/>
    <w:rsid w:val="0001490A"/>
    <w:rsid w:val="00016653"/>
    <w:rsid w:val="00041E2F"/>
    <w:rsid w:val="00042D39"/>
    <w:rsid w:val="000457FE"/>
    <w:rsid w:val="000513D1"/>
    <w:rsid w:val="00066CA1"/>
    <w:rsid w:val="00081B44"/>
    <w:rsid w:val="000B1A51"/>
    <w:rsid w:val="000D0FCA"/>
    <w:rsid w:val="000D28C2"/>
    <w:rsid w:val="001228B5"/>
    <w:rsid w:val="001701E0"/>
    <w:rsid w:val="001B64C0"/>
    <w:rsid w:val="001E490B"/>
    <w:rsid w:val="0020135F"/>
    <w:rsid w:val="002258DF"/>
    <w:rsid w:val="00230278"/>
    <w:rsid w:val="00231014"/>
    <w:rsid w:val="0025411C"/>
    <w:rsid w:val="0027252D"/>
    <w:rsid w:val="0027542E"/>
    <w:rsid w:val="00281E18"/>
    <w:rsid w:val="00295139"/>
    <w:rsid w:val="002A2903"/>
    <w:rsid w:val="002B1AE7"/>
    <w:rsid w:val="002C22BA"/>
    <w:rsid w:val="002E0D6F"/>
    <w:rsid w:val="00324F59"/>
    <w:rsid w:val="0032696D"/>
    <w:rsid w:val="00334309"/>
    <w:rsid w:val="003350CF"/>
    <w:rsid w:val="00344C47"/>
    <w:rsid w:val="00367D0E"/>
    <w:rsid w:val="00380A8A"/>
    <w:rsid w:val="00385829"/>
    <w:rsid w:val="00395252"/>
    <w:rsid w:val="003967BE"/>
    <w:rsid w:val="00396F0A"/>
    <w:rsid w:val="003A0B11"/>
    <w:rsid w:val="003B0A94"/>
    <w:rsid w:val="003B0E46"/>
    <w:rsid w:val="003B29B6"/>
    <w:rsid w:val="003B454C"/>
    <w:rsid w:val="003C3C49"/>
    <w:rsid w:val="003C6A4E"/>
    <w:rsid w:val="00400656"/>
    <w:rsid w:val="0042422A"/>
    <w:rsid w:val="00441E55"/>
    <w:rsid w:val="004506A4"/>
    <w:rsid w:val="0045167A"/>
    <w:rsid w:val="00455C12"/>
    <w:rsid w:val="00456504"/>
    <w:rsid w:val="0046187E"/>
    <w:rsid w:val="0046590E"/>
    <w:rsid w:val="00492259"/>
    <w:rsid w:val="00492467"/>
    <w:rsid w:val="004A5211"/>
    <w:rsid w:val="004A6ACF"/>
    <w:rsid w:val="004C5DED"/>
    <w:rsid w:val="004E2492"/>
    <w:rsid w:val="00510CFE"/>
    <w:rsid w:val="00530E45"/>
    <w:rsid w:val="00543D28"/>
    <w:rsid w:val="0055275B"/>
    <w:rsid w:val="005569D1"/>
    <w:rsid w:val="00583275"/>
    <w:rsid w:val="005860BC"/>
    <w:rsid w:val="005907A8"/>
    <w:rsid w:val="00591FEC"/>
    <w:rsid w:val="005B0EA0"/>
    <w:rsid w:val="005D3698"/>
    <w:rsid w:val="00606ED8"/>
    <w:rsid w:val="00622B91"/>
    <w:rsid w:val="00635D88"/>
    <w:rsid w:val="0065421B"/>
    <w:rsid w:val="0069510A"/>
    <w:rsid w:val="00695FDD"/>
    <w:rsid w:val="006A73EC"/>
    <w:rsid w:val="006B5BD4"/>
    <w:rsid w:val="006D5558"/>
    <w:rsid w:val="006D638A"/>
    <w:rsid w:val="006F1065"/>
    <w:rsid w:val="00700417"/>
    <w:rsid w:val="00722391"/>
    <w:rsid w:val="007233F9"/>
    <w:rsid w:val="00730596"/>
    <w:rsid w:val="00732502"/>
    <w:rsid w:val="00743057"/>
    <w:rsid w:val="00750155"/>
    <w:rsid w:val="007516E0"/>
    <w:rsid w:val="007639B4"/>
    <w:rsid w:val="00775E78"/>
    <w:rsid w:val="00790EF2"/>
    <w:rsid w:val="007962B0"/>
    <w:rsid w:val="007B5FAF"/>
    <w:rsid w:val="007B74F6"/>
    <w:rsid w:val="007C11C4"/>
    <w:rsid w:val="007C6C07"/>
    <w:rsid w:val="007D1BF4"/>
    <w:rsid w:val="007F72A6"/>
    <w:rsid w:val="008236D4"/>
    <w:rsid w:val="00826432"/>
    <w:rsid w:val="0083211A"/>
    <w:rsid w:val="00853395"/>
    <w:rsid w:val="008542EA"/>
    <w:rsid w:val="00856E2B"/>
    <w:rsid w:val="008657AA"/>
    <w:rsid w:val="00876CCE"/>
    <w:rsid w:val="008868F1"/>
    <w:rsid w:val="008930D5"/>
    <w:rsid w:val="008A08B1"/>
    <w:rsid w:val="008B7508"/>
    <w:rsid w:val="008C3C0E"/>
    <w:rsid w:val="008D1297"/>
    <w:rsid w:val="008D2710"/>
    <w:rsid w:val="008D5DE2"/>
    <w:rsid w:val="008E02DC"/>
    <w:rsid w:val="008E06A2"/>
    <w:rsid w:val="009105A5"/>
    <w:rsid w:val="009170FE"/>
    <w:rsid w:val="00927370"/>
    <w:rsid w:val="00955464"/>
    <w:rsid w:val="00956754"/>
    <w:rsid w:val="00965887"/>
    <w:rsid w:val="009777B3"/>
    <w:rsid w:val="00993575"/>
    <w:rsid w:val="009937E6"/>
    <w:rsid w:val="009A30C5"/>
    <w:rsid w:val="009C1F49"/>
    <w:rsid w:val="009C49A9"/>
    <w:rsid w:val="009D659C"/>
    <w:rsid w:val="009F5D4C"/>
    <w:rsid w:val="00A005CE"/>
    <w:rsid w:val="00A00B89"/>
    <w:rsid w:val="00A07DA6"/>
    <w:rsid w:val="00A169A8"/>
    <w:rsid w:val="00A2569D"/>
    <w:rsid w:val="00A25861"/>
    <w:rsid w:val="00A305FF"/>
    <w:rsid w:val="00A3219C"/>
    <w:rsid w:val="00A324A5"/>
    <w:rsid w:val="00A458AE"/>
    <w:rsid w:val="00A507DD"/>
    <w:rsid w:val="00A7360C"/>
    <w:rsid w:val="00A865A7"/>
    <w:rsid w:val="00AA43A7"/>
    <w:rsid w:val="00AA5ECD"/>
    <w:rsid w:val="00AC7DC8"/>
    <w:rsid w:val="00AE1BFC"/>
    <w:rsid w:val="00AF60A6"/>
    <w:rsid w:val="00AF6E64"/>
    <w:rsid w:val="00AF75AA"/>
    <w:rsid w:val="00B0499F"/>
    <w:rsid w:val="00B1276D"/>
    <w:rsid w:val="00B27FAB"/>
    <w:rsid w:val="00B3257D"/>
    <w:rsid w:val="00B33C99"/>
    <w:rsid w:val="00B34E80"/>
    <w:rsid w:val="00B541DF"/>
    <w:rsid w:val="00B579CA"/>
    <w:rsid w:val="00B65D7E"/>
    <w:rsid w:val="00B664AD"/>
    <w:rsid w:val="00B74655"/>
    <w:rsid w:val="00B84525"/>
    <w:rsid w:val="00BA3A7B"/>
    <w:rsid w:val="00BC1C20"/>
    <w:rsid w:val="00BC7921"/>
    <w:rsid w:val="00C1035E"/>
    <w:rsid w:val="00C14A8B"/>
    <w:rsid w:val="00C243C0"/>
    <w:rsid w:val="00C250CA"/>
    <w:rsid w:val="00C41381"/>
    <w:rsid w:val="00C42667"/>
    <w:rsid w:val="00C558A3"/>
    <w:rsid w:val="00C56C75"/>
    <w:rsid w:val="00C727DF"/>
    <w:rsid w:val="00C7708E"/>
    <w:rsid w:val="00C86DB0"/>
    <w:rsid w:val="00C90C03"/>
    <w:rsid w:val="00C92E84"/>
    <w:rsid w:val="00C97D88"/>
    <w:rsid w:val="00CB6317"/>
    <w:rsid w:val="00CB7DF6"/>
    <w:rsid w:val="00CD3FED"/>
    <w:rsid w:val="00CF028B"/>
    <w:rsid w:val="00CF1119"/>
    <w:rsid w:val="00CF6987"/>
    <w:rsid w:val="00D03E83"/>
    <w:rsid w:val="00D13D32"/>
    <w:rsid w:val="00D36139"/>
    <w:rsid w:val="00D46E76"/>
    <w:rsid w:val="00D77BAA"/>
    <w:rsid w:val="00D96BC2"/>
    <w:rsid w:val="00DA64F7"/>
    <w:rsid w:val="00DA6D54"/>
    <w:rsid w:val="00DC0FAF"/>
    <w:rsid w:val="00DC1059"/>
    <w:rsid w:val="00DD00FA"/>
    <w:rsid w:val="00DD2A37"/>
    <w:rsid w:val="00DE11E4"/>
    <w:rsid w:val="00DE4F97"/>
    <w:rsid w:val="00DF1BF7"/>
    <w:rsid w:val="00E01386"/>
    <w:rsid w:val="00E01BC7"/>
    <w:rsid w:val="00E03742"/>
    <w:rsid w:val="00E066BC"/>
    <w:rsid w:val="00E134C0"/>
    <w:rsid w:val="00E14E4D"/>
    <w:rsid w:val="00E20B17"/>
    <w:rsid w:val="00E20D8F"/>
    <w:rsid w:val="00E250E1"/>
    <w:rsid w:val="00E25707"/>
    <w:rsid w:val="00E27B93"/>
    <w:rsid w:val="00E352BD"/>
    <w:rsid w:val="00E45B3D"/>
    <w:rsid w:val="00E471BB"/>
    <w:rsid w:val="00E51E6A"/>
    <w:rsid w:val="00E54F0B"/>
    <w:rsid w:val="00E62FDC"/>
    <w:rsid w:val="00E6327B"/>
    <w:rsid w:val="00E73F2A"/>
    <w:rsid w:val="00E7514E"/>
    <w:rsid w:val="00E8607E"/>
    <w:rsid w:val="00EA034D"/>
    <w:rsid w:val="00EA4984"/>
    <w:rsid w:val="00EC33EF"/>
    <w:rsid w:val="00ED1DF9"/>
    <w:rsid w:val="00EF1799"/>
    <w:rsid w:val="00EF3613"/>
    <w:rsid w:val="00EF6DEC"/>
    <w:rsid w:val="00EF6F6C"/>
    <w:rsid w:val="00F02BB2"/>
    <w:rsid w:val="00F34DA5"/>
    <w:rsid w:val="00F363D9"/>
    <w:rsid w:val="00F43086"/>
    <w:rsid w:val="00F84542"/>
    <w:rsid w:val="00F86C8C"/>
    <w:rsid w:val="00F93BB0"/>
    <w:rsid w:val="00FB135C"/>
    <w:rsid w:val="00FB4A82"/>
    <w:rsid w:val="00FC55A3"/>
    <w:rsid w:val="00FD6803"/>
    <w:rsid w:val="00FF21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CAA4C"/>
  <w15:chartTrackingRefBased/>
  <w15:docId w15:val="{106BF627-1FF4-46D2-B471-2FE37BB6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uiPriority="9"/>
    <w:lsdException w:name="heading 3" w:uiPriority="9"/>
    <w:lsdException w:name="heading 4" w:semiHidden="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lsdException w:name="Document Map" w:uiPriority="19"/>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74655"/>
    <w:pPr>
      <w:spacing w:after="120" w:line="240" w:lineRule="auto"/>
      <w:jc w:val="both"/>
    </w:pPr>
    <w:rPr>
      <w:sz w:val="24"/>
    </w:rPr>
  </w:style>
  <w:style w:type="paragraph" w:styleId="Heading1">
    <w:name w:val="heading 1"/>
    <w:basedOn w:val="Normal"/>
    <w:next w:val="Normal"/>
    <w:link w:val="Heading1Char"/>
    <w:uiPriority w:val="9"/>
    <w:rsid w:val="00EF1799"/>
    <w:pPr>
      <w:keepNext/>
      <w:keepLines/>
      <w:spacing w:before="240"/>
      <w:outlineLvl w:val="0"/>
    </w:pPr>
    <w:rPr>
      <w:rFonts w:ascii="Calibri" w:eastAsiaTheme="majorEastAsia" w:hAnsi="Calibri" w:cstheme="majorBidi"/>
      <w:b/>
      <w:sz w:val="28"/>
      <w:szCs w:val="32"/>
    </w:rPr>
  </w:style>
  <w:style w:type="paragraph" w:styleId="Heading2">
    <w:name w:val="heading 2"/>
    <w:basedOn w:val="Normal"/>
    <w:next w:val="Normal"/>
    <w:link w:val="Heading2Char"/>
    <w:uiPriority w:val="10"/>
    <w:rsid w:val="00B74655"/>
    <w:pPr>
      <w:keepNext/>
      <w:keepLines/>
      <w:spacing w:before="240"/>
      <w:outlineLvl w:val="1"/>
    </w:pPr>
    <w:rPr>
      <w:rFonts w:ascii="Calibri" w:eastAsiaTheme="majorEastAsia" w:hAnsi="Calibri" w:cstheme="majorBidi"/>
      <w:b/>
      <w:szCs w:val="26"/>
    </w:rPr>
  </w:style>
  <w:style w:type="paragraph" w:styleId="Heading3">
    <w:name w:val="heading 3"/>
    <w:basedOn w:val="Normal"/>
    <w:next w:val="Normal"/>
    <w:link w:val="Heading3Char"/>
    <w:uiPriority w:val="11"/>
    <w:rsid w:val="00E20D8F"/>
    <w:pPr>
      <w:keepNext/>
      <w:keepLines/>
      <w:spacing w:before="240"/>
      <w:outlineLvl w:val="2"/>
    </w:pPr>
    <w:rPr>
      <w:rFonts w:ascii="Calibri" w:eastAsiaTheme="majorEastAsia" w:hAnsi="Calibr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2"/>
    <w:rsid w:val="00D03E83"/>
    <w:pPr>
      <w:numPr>
        <w:numId w:val="5"/>
      </w:numPr>
    </w:pPr>
    <w:rPr>
      <w:szCs w:val="24"/>
    </w:rPr>
  </w:style>
  <w:style w:type="paragraph" w:styleId="ListNumber">
    <w:name w:val="List Number"/>
    <w:basedOn w:val="Normal"/>
    <w:uiPriority w:val="13"/>
    <w:rsid w:val="00A169A8"/>
    <w:pPr>
      <w:numPr>
        <w:numId w:val="8"/>
      </w:numPr>
    </w:pPr>
    <w:rPr>
      <w:szCs w:val="24"/>
    </w:rPr>
  </w:style>
  <w:style w:type="character" w:customStyle="1" w:styleId="Heading1Char">
    <w:name w:val="Heading 1 Char"/>
    <w:basedOn w:val="DefaultParagraphFont"/>
    <w:link w:val="Heading1"/>
    <w:uiPriority w:val="9"/>
    <w:rsid w:val="00DC1059"/>
    <w:rPr>
      <w:rFonts w:ascii="Calibri" w:eastAsiaTheme="majorEastAsia" w:hAnsi="Calibri" w:cstheme="majorBidi"/>
      <w:b/>
      <w:sz w:val="28"/>
      <w:szCs w:val="32"/>
    </w:rPr>
  </w:style>
  <w:style w:type="character" w:customStyle="1" w:styleId="Heading2Char">
    <w:name w:val="Heading 2 Char"/>
    <w:basedOn w:val="DefaultParagraphFont"/>
    <w:link w:val="Heading2"/>
    <w:uiPriority w:val="10"/>
    <w:rsid w:val="00B74655"/>
    <w:rPr>
      <w:rFonts w:ascii="Calibri" w:eastAsiaTheme="majorEastAsia" w:hAnsi="Calibri" w:cstheme="majorBidi"/>
      <w:b/>
      <w:sz w:val="24"/>
      <w:szCs w:val="26"/>
    </w:rPr>
  </w:style>
  <w:style w:type="character" w:customStyle="1" w:styleId="Heading3Char">
    <w:name w:val="Heading 3 Char"/>
    <w:basedOn w:val="DefaultParagraphFont"/>
    <w:link w:val="Heading3"/>
    <w:uiPriority w:val="11"/>
    <w:rsid w:val="00DC1059"/>
    <w:rPr>
      <w:rFonts w:ascii="Calibri" w:eastAsiaTheme="majorEastAsia" w:hAnsi="Calibri" w:cstheme="majorBidi"/>
      <w:sz w:val="24"/>
      <w:szCs w:val="24"/>
    </w:rPr>
  </w:style>
  <w:style w:type="paragraph" w:customStyle="1" w:styleId="NumberedHeading1">
    <w:name w:val="Numbered Heading 1"/>
    <w:basedOn w:val="Heading1"/>
    <w:next w:val="Normal"/>
    <w:uiPriority w:val="6"/>
    <w:rsid w:val="00A305FF"/>
    <w:pPr>
      <w:numPr>
        <w:numId w:val="6"/>
      </w:numPr>
    </w:pPr>
  </w:style>
  <w:style w:type="paragraph" w:styleId="Header">
    <w:name w:val="header"/>
    <w:basedOn w:val="Normal"/>
    <w:link w:val="HeaderChar"/>
    <w:uiPriority w:val="17"/>
    <w:rsid w:val="00380A8A"/>
    <w:pPr>
      <w:tabs>
        <w:tab w:val="center" w:pos="4680"/>
        <w:tab w:val="right" w:pos="9360"/>
      </w:tabs>
    </w:pPr>
  </w:style>
  <w:style w:type="character" w:customStyle="1" w:styleId="HeaderChar">
    <w:name w:val="Header Char"/>
    <w:basedOn w:val="DefaultParagraphFont"/>
    <w:link w:val="Header"/>
    <w:uiPriority w:val="17"/>
    <w:rsid w:val="00C97D88"/>
    <w:rPr>
      <w:sz w:val="24"/>
    </w:rPr>
  </w:style>
  <w:style w:type="paragraph" w:styleId="Footer">
    <w:name w:val="footer"/>
    <w:basedOn w:val="Normal"/>
    <w:link w:val="FooterChar"/>
    <w:uiPriority w:val="16"/>
    <w:rsid w:val="00510CFE"/>
    <w:pPr>
      <w:jc w:val="center"/>
    </w:pPr>
  </w:style>
  <w:style w:type="character" w:customStyle="1" w:styleId="FooterChar">
    <w:name w:val="Footer Char"/>
    <w:basedOn w:val="DefaultParagraphFont"/>
    <w:link w:val="Footer"/>
    <w:uiPriority w:val="16"/>
    <w:rsid w:val="00C97D88"/>
    <w:rPr>
      <w:sz w:val="24"/>
    </w:rPr>
  </w:style>
  <w:style w:type="paragraph" w:customStyle="1" w:styleId="NumberedHeading2">
    <w:name w:val="Numbered Heading 2"/>
    <w:basedOn w:val="Heading2"/>
    <w:next w:val="Normal"/>
    <w:uiPriority w:val="7"/>
    <w:rsid w:val="00A305FF"/>
    <w:pPr>
      <w:numPr>
        <w:ilvl w:val="1"/>
        <w:numId w:val="6"/>
      </w:numPr>
    </w:pPr>
  </w:style>
  <w:style w:type="paragraph" w:customStyle="1" w:styleId="NumberedHeading3">
    <w:name w:val="Numbered Heading 3"/>
    <w:basedOn w:val="Heading3"/>
    <w:next w:val="Normal"/>
    <w:uiPriority w:val="8"/>
    <w:rsid w:val="009C1F49"/>
    <w:pPr>
      <w:numPr>
        <w:ilvl w:val="2"/>
        <w:numId w:val="6"/>
      </w:numPr>
    </w:pPr>
  </w:style>
  <w:style w:type="paragraph" w:styleId="Title">
    <w:name w:val="Title"/>
    <w:basedOn w:val="Normal"/>
    <w:next w:val="Normal"/>
    <w:link w:val="TitleChar"/>
    <w:uiPriority w:val="1"/>
    <w:rsid w:val="00856E2B"/>
    <w:pPr>
      <w:spacing w:before="2500" w:after="480"/>
      <w:contextualSpacing/>
      <w:jc w:val="center"/>
    </w:pPr>
    <w:rPr>
      <w:rFonts w:ascii="Calibri" w:eastAsiaTheme="majorEastAsia" w:hAnsi="Calibri" w:cstheme="majorBidi"/>
      <w:b/>
      <w:kern w:val="28"/>
      <w:sz w:val="28"/>
      <w:szCs w:val="56"/>
    </w:rPr>
  </w:style>
  <w:style w:type="character" w:customStyle="1" w:styleId="TitleChar">
    <w:name w:val="Title Char"/>
    <w:basedOn w:val="DefaultParagraphFont"/>
    <w:link w:val="Title"/>
    <w:uiPriority w:val="1"/>
    <w:rsid w:val="003967BE"/>
    <w:rPr>
      <w:rFonts w:ascii="Calibri" w:eastAsiaTheme="majorEastAsia" w:hAnsi="Calibri" w:cstheme="majorBidi"/>
      <w:b/>
      <w:kern w:val="28"/>
      <w:sz w:val="28"/>
      <w:szCs w:val="56"/>
    </w:rPr>
  </w:style>
  <w:style w:type="paragraph" w:styleId="Subtitle">
    <w:name w:val="Subtitle"/>
    <w:basedOn w:val="Normal"/>
    <w:next w:val="Normal"/>
    <w:link w:val="SubtitleChar"/>
    <w:uiPriority w:val="2"/>
    <w:rsid w:val="00DE11E4"/>
    <w:pPr>
      <w:numPr>
        <w:ilvl w:val="1"/>
      </w:numPr>
      <w:spacing w:after="1000"/>
      <w:jc w:val="center"/>
    </w:pPr>
    <w:rPr>
      <w:rFonts w:ascii="Calibri" w:eastAsiaTheme="minorEastAsia" w:hAnsi="Calibri"/>
      <w:sz w:val="28"/>
    </w:rPr>
  </w:style>
  <w:style w:type="character" w:customStyle="1" w:styleId="SubtitleChar">
    <w:name w:val="Subtitle Char"/>
    <w:basedOn w:val="DefaultParagraphFont"/>
    <w:link w:val="Subtitle"/>
    <w:uiPriority w:val="2"/>
    <w:rsid w:val="003967BE"/>
    <w:rPr>
      <w:rFonts w:ascii="Calibri" w:eastAsiaTheme="minorEastAsia" w:hAnsi="Calibri"/>
      <w:sz w:val="28"/>
    </w:rPr>
  </w:style>
  <w:style w:type="paragraph" w:customStyle="1" w:styleId="Author">
    <w:name w:val="Author"/>
    <w:basedOn w:val="Normal"/>
    <w:next w:val="Normal"/>
    <w:uiPriority w:val="3"/>
    <w:rsid w:val="00856E2B"/>
    <w:pPr>
      <w:spacing w:after="480"/>
      <w:jc w:val="center"/>
    </w:pPr>
  </w:style>
  <w:style w:type="paragraph" w:customStyle="1" w:styleId="Affiliation">
    <w:name w:val="Affiliation"/>
    <w:basedOn w:val="Normal"/>
    <w:next w:val="Normal"/>
    <w:uiPriority w:val="4"/>
    <w:rsid w:val="00DE11E4"/>
    <w:pPr>
      <w:spacing w:after="1000"/>
      <w:jc w:val="center"/>
    </w:pPr>
  </w:style>
  <w:style w:type="paragraph" w:styleId="Date">
    <w:name w:val="Date"/>
    <w:basedOn w:val="Normal"/>
    <w:next w:val="Normal"/>
    <w:link w:val="DateChar"/>
    <w:uiPriority w:val="5"/>
    <w:rsid w:val="003B0A94"/>
    <w:pPr>
      <w:jc w:val="center"/>
    </w:pPr>
  </w:style>
  <w:style w:type="character" w:customStyle="1" w:styleId="DateChar">
    <w:name w:val="Date Char"/>
    <w:basedOn w:val="DefaultParagraphFont"/>
    <w:link w:val="Date"/>
    <w:uiPriority w:val="5"/>
    <w:rsid w:val="00DC1059"/>
    <w:rPr>
      <w:sz w:val="24"/>
    </w:rPr>
  </w:style>
  <w:style w:type="paragraph" w:styleId="FootnoteText">
    <w:name w:val="footnote text"/>
    <w:basedOn w:val="Normal"/>
    <w:link w:val="FootnoteTextChar"/>
    <w:uiPriority w:val="18"/>
    <w:rsid w:val="00FB135C"/>
    <w:rPr>
      <w:sz w:val="20"/>
      <w:szCs w:val="20"/>
    </w:rPr>
  </w:style>
  <w:style w:type="character" w:customStyle="1" w:styleId="FootnoteTextChar">
    <w:name w:val="Footnote Text Char"/>
    <w:basedOn w:val="DefaultParagraphFont"/>
    <w:link w:val="FootnoteText"/>
    <w:uiPriority w:val="18"/>
    <w:rsid w:val="00C97D88"/>
    <w:rPr>
      <w:sz w:val="20"/>
      <w:szCs w:val="20"/>
    </w:rPr>
  </w:style>
  <w:style w:type="character" w:styleId="FootnoteReference">
    <w:name w:val="footnote reference"/>
    <w:basedOn w:val="DefaultParagraphFont"/>
    <w:uiPriority w:val="99"/>
    <w:semiHidden/>
    <w:unhideWhenUsed/>
    <w:rsid w:val="00510CFE"/>
    <w:rPr>
      <w:vertAlign w:val="superscript"/>
    </w:rPr>
  </w:style>
  <w:style w:type="paragraph" w:customStyle="1" w:styleId="ReferenceItem">
    <w:name w:val="Reference Item"/>
    <w:basedOn w:val="Normal"/>
    <w:uiPriority w:val="15"/>
    <w:rsid w:val="00956754"/>
    <w:pPr>
      <w:ind w:left="432" w:hanging="432"/>
    </w:pPr>
    <w:rPr>
      <w:rFonts w:ascii="Calibri" w:hAnsi="Calibri"/>
    </w:rPr>
  </w:style>
  <w:style w:type="table" w:styleId="TableGrid">
    <w:name w:val="Table Grid"/>
    <w:basedOn w:val="TableNormal"/>
    <w:uiPriority w:val="59"/>
    <w:rsid w:val="00A32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semiHidden/>
    <w:unhideWhenUsed/>
    <w:qFormat/>
    <w:rsid w:val="002B1AE7"/>
    <w:rPr>
      <w:rFonts w:ascii="Calibri" w:hAnsi="Calibri"/>
      <w:bCs/>
      <w:szCs w:val="18"/>
    </w:rPr>
  </w:style>
  <w:style w:type="character" w:styleId="PlaceholderText">
    <w:name w:val="Placeholder Text"/>
    <w:basedOn w:val="DefaultParagraphFont"/>
    <w:uiPriority w:val="99"/>
    <w:semiHidden/>
    <w:rsid w:val="002B1AE7"/>
    <w:rPr>
      <w:color w:val="808080"/>
    </w:rPr>
  </w:style>
  <w:style w:type="character" w:styleId="Emphasis">
    <w:name w:val="Emphasis"/>
    <w:basedOn w:val="DefaultParagraphFont"/>
    <w:uiPriority w:val="20"/>
    <w:rsid w:val="00F363D9"/>
    <w:rPr>
      <w:i/>
      <w:iCs/>
    </w:rPr>
  </w:style>
  <w:style w:type="paragraph" w:styleId="ListParagraph">
    <w:name w:val="List Paragraph"/>
    <w:basedOn w:val="Normal"/>
    <w:uiPriority w:val="14"/>
    <w:rsid w:val="00E03742"/>
    <w:pPr>
      <w:ind w:left="360"/>
      <w:contextualSpacing/>
    </w:pPr>
  </w:style>
  <w:style w:type="character" w:styleId="CommentReference">
    <w:name w:val="annotation reference"/>
    <w:basedOn w:val="DefaultParagraphFont"/>
    <w:uiPriority w:val="99"/>
    <w:semiHidden/>
    <w:unhideWhenUsed/>
    <w:rsid w:val="00591FEC"/>
    <w:rPr>
      <w:sz w:val="16"/>
      <w:szCs w:val="16"/>
    </w:rPr>
  </w:style>
  <w:style w:type="paragraph" w:styleId="CommentText">
    <w:name w:val="annotation text"/>
    <w:basedOn w:val="Normal"/>
    <w:link w:val="CommentTextChar"/>
    <w:uiPriority w:val="99"/>
    <w:semiHidden/>
    <w:unhideWhenUsed/>
    <w:rsid w:val="00591FEC"/>
    <w:rPr>
      <w:sz w:val="20"/>
      <w:szCs w:val="20"/>
    </w:rPr>
  </w:style>
  <w:style w:type="character" w:customStyle="1" w:styleId="CommentTextChar">
    <w:name w:val="Comment Text Char"/>
    <w:basedOn w:val="DefaultParagraphFont"/>
    <w:link w:val="CommentText"/>
    <w:uiPriority w:val="99"/>
    <w:semiHidden/>
    <w:rsid w:val="00591FEC"/>
    <w:rPr>
      <w:sz w:val="20"/>
      <w:szCs w:val="20"/>
    </w:rPr>
  </w:style>
  <w:style w:type="paragraph" w:styleId="CommentSubject">
    <w:name w:val="annotation subject"/>
    <w:basedOn w:val="CommentText"/>
    <w:next w:val="CommentText"/>
    <w:link w:val="CommentSubjectChar"/>
    <w:uiPriority w:val="99"/>
    <w:semiHidden/>
    <w:unhideWhenUsed/>
    <w:rsid w:val="00591FEC"/>
    <w:rPr>
      <w:b/>
      <w:bCs/>
    </w:rPr>
  </w:style>
  <w:style w:type="character" w:customStyle="1" w:styleId="CommentSubjectChar">
    <w:name w:val="Comment Subject Char"/>
    <w:basedOn w:val="CommentTextChar"/>
    <w:link w:val="CommentSubject"/>
    <w:uiPriority w:val="99"/>
    <w:semiHidden/>
    <w:rsid w:val="00591FEC"/>
    <w:rPr>
      <w:b/>
      <w:bCs/>
      <w:sz w:val="20"/>
      <w:szCs w:val="20"/>
    </w:rPr>
  </w:style>
  <w:style w:type="paragraph" w:styleId="BalloonText">
    <w:name w:val="Balloon Text"/>
    <w:basedOn w:val="Normal"/>
    <w:link w:val="BalloonTextChar"/>
    <w:uiPriority w:val="99"/>
    <w:semiHidden/>
    <w:unhideWhenUsed/>
    <w:rsid w:val="00591FE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FEC"/>
    <w:rPr>
      <w:rFonts w:ascii="Segoe UI" w:hAnsi="Segoe UI" w:cs="Segoe UI"/>
      <w:sz w:val="18"/>
      <w:szCs w:val="18"/>
    </w:rPr>
  </w:style>
  <w:style w:type="paragraph" w:styleId="EndnoteText">
    <w:name w:val="endnote text"/>
    <w:basedOn w:val="Normal"/>
    <w:link w:val="EndnoteTextChar"/>
    <w:uiPriority w:val="99"/>
    <w:semiHidden/>
    <w:unhideWhenUsed/>
    <w:rsid w:val="009D659C"/>
    <w:pPr>
      <w:spacing w:after="0"/>
    </w:pPr>
    <w:rPr>
      <w:sz w:val="20"/>
      <w:szCs w:val="20"/>
    </w:rPr>
  </w:style>
  <w:style w:type="character" w:customStyle="1" w:styleId="EndnoteTextChar">
    <w:name w:val="Endnote Text Char"/>
    <w:basedOn w:val="DefaultParagraphFont"/>
    <w:link w:val="EndnoteText"/>
    <w:uiPriority w:val="99"/>
    <w:semiHidden/>
    <w:rsid w:val="009D659C"/>
    <w:rPr>
      <w:sz w:val="20"/>
      <w:szCs w:val="20"/>
    </w:rPr>
  </w:style>
  <w:style w:type="character" w:styleId="EndnoteReference">
    <w:name w:val="endnote reference"/>
    <w:basedOn w:val="DefaultParagraphFont"/>
    <w:uiPriority w:val="99"/>
    <w:semiHidden/>
    <w:unhideWhenUsed/>
    <w:rsid w:val="009D65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39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cer\Documents\Custom%20Office%20Templates\report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F23A-55E1-4275-B4C7-5E67F9B26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report_word_template.dotx</Template>
  <TotalTime>382</TotalTime>
  <Pages>1</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Kucera</dc:creator>
  <cp:keywords/>
  <dc:description/>
  <cp:lastModifiedBy>Miroslav Kucera</cp:lastModifiedBy>
  <cp:revision>137</cp:revision>
  <cp:lastPrinted>2017-02-06T19:31:00Z</cp:lastPrinted>
  <dcterms:created xsi:type="dcterms:W3CDTF">2017-02-01T23:22:00Z</dcterms:created>
  <dcterms:modified xsi:type="dcterms:W3CDTF">2017-02-06T19:32:00Z</dcterms:modified>
</cp:coreProperties>
</file>